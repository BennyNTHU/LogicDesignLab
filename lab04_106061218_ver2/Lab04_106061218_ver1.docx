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899A3C" w14:textId="41063BDE" w:rsidR="00DB446D" w:rsidRPr="00DF7C7A" w:rsidRDefault="00DF7C7A" w:rsidP="00DF7C7A">
      <w:pPr>
        <w:pStyle w:val="a4"/>
        <w:jc w:val="center"/>
        <w:rPr>
          <w:rFonts w:ascii="Palatino" w:hAnsi="Palatino" w:cs="Arial"/>
          <w:b/>
          <w:sz w:val="32"/>
          <w:szCs w:val="32"/>
        </w:rPr>
      </w:pPr>
      <w:r w:rsidRPr="00DF7C7A">
        <w:rPr>
          <w:rFonts w:ascii="Palatino" w:hAnsi="Palatino" w:cs="Arial"/>
          <w:b/>
          <w:sz w:val="32"/>
          <w:szCs w:val="32"/>
        </w:rPr>
        <w:t>Lab 4: Shift Registers</w:t>
      </w:r>
    </w:p>
    <w:p w14:paraId="51EEE309" w14:textId="77777777" w:rsidR="00DB446D" w:rsidRPr="000F6921" w:rsidRDefault="00DB446D" w:rsidP="00DB446D">
      <w:pPr>
        <w:pStyle w:val="a4"/>
        <w:jc w:val="center"/>
        <w:rPr>
          <w:rFonts w:ascii="Palatino" w:hAnsi="Palatino" w:cs="Arial"/>
          <w:b/>
          <w:sz w:val="32"/>
          <w:szCs w:val="32"/>
        </w:rPr>
      </w:pPr>
    </w:p>
    <w:p w14:paraId="04898821" w14:textId="0A109B0A" w:rsidR="00455DAD" w:rsidRPr="00455DAD" w:rsidRDefault="00205E11" w:rsidP="00455DAD">
      <w:pPr>
        <w:pStyle w:val="a4"/>
        <w:tabs>
          <w:tab w:val="clear" w:pos="8306"/>
          <w:tab w:val="left" w:pos="6720"/>
          <w:tab w:val="right" w:pos="9120"/>
        </w:tabs>
        <w:spacing w:before="120" w:after="40"/>
        <w:jc w:val="right"/>
        <w:rPr>
          <w:rFonts w:ascii="Palatino" w:hAnsi="Palatino" w:cs="Arial"/>
        </w:rPr>
      </w:pPr>
      <w:r>
        <w:rPr>
          <w:rFonts w:ascii="Palatino" w:hAnsi="Palatino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1C57C647" wp14:editId="6E5E415F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6400800" cy="0"/>
                <wp:effectExtent l="0" t="0" r="0" b="0"/>
                <wp:wrapNone/>
                <wp:docPr id="2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58C7DC" id="Line 34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6pt" to="7in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" o:allowincell="f" strokeweight="1.5pt"/>
            </w:pict>
          </mc:Fallback>
        </mc:AlternateContent>
      </w:r>
    </w:p>
    <w:p w14:paraId="6BC408BA" w14:textId="4D613422" w:rsidR="00DF7C7A" w:rsidRDefault="00DF7C7A" w:rsidP="00DB446D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sz w:val="28"/>
          <w:szCs w:val="28"/>
        </w:rPr>
        <w:t xml:space="preserve">1. Pre-lab and </w:t>
      </w:r>
      <w:r>
        <w:rPr>
          <w:rFonts w:ascii="Palatino" w:hAnsi="Palatino" w:cs="Arial"/>
          <w:b/>
          <w:sz w:val="28"/>
          <w:szCs w:val="28"/>
        </w:rPr>
        <w:t>i</w:t>
      </w:r>
      <w:r w:rsidRPr="00DF7C7A">
        <w:rPr>
          <w:rFonts w:ascii="Palatino" w:hAnsi="Palatino" w:cs="Arial"/>
          <w:b/>
          <w:sz w:val="28"/>
          <w:szCs w:val="28"/>
        </w:rPr>
        <w:t>mplement</w:t>
      </w:r>
      <w:r>
        <w:rPr>
          <w:rFonts w:ascii="Palatino" w:hAnsi="Palatino" w:cs="Arial"/>
          <w:b/>
          <w:sz w:val="28"/>
          <w:szCs w:val="28"/>
        </w:rPr>
        <w:t>ation</w:t>
      </w:r>
      <w:r w:rsidRPr="00DF7C7A">
        <w:rPr>
          <w:rFonts w:ascii="Palatino" w:hAnsi="Palatino" w:cs="Arial"/>
          <w:b/>
          <w:sz w:val="28"/>
          <w:szCs w:val="28"/>
        </w:rPr>
        <w:t>.</w:t>
      </w:r>
    </w:p>
    <w:p w14:paraId="2519CB8E" w14:textId="77777777" w:rsidR="00737C6B" w:rsidRDefault="00737C6B" w:rsidP="00DB446D">
      <w:pPr>
        <w:rPr>
          <w:rFonts w:ascii="Palatino" w:hAnsi="Palatino" w:cs="Arial"/>
          <w:b/>
          <w:sz w:val="28"/>
          <w:szCs w:val="28"/>
        </w:rPr>
      </w:pPr>
    </w:p>
    <w:p w14:paraId="54B53F36" w14:textId="4BAF7A27" w:rsidR="00737C6B" w:rsidRDefault="00DF7C7A" w:rsidP="00DF7C7A">
      <w:pPr>
        <w:rPr>
          <w:rFonts w:ascii="Palatino" w:hAnsi="Palatino" w:cs="Arial" w:hint="eastAsia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ab/>
      </w:r>
      <w:r>
        <w:rPr>
          <w:rFonts w:ascii="Palatino" w:hAnsi="Palatino" w:cs="Arial"/>
          <w:b/>
          <w:sz w:val="28"/>
          <w:szCs w:val="28"/>
        </w:rPr>
        <w:t>Design Specification</w:t>
      </w:r>
    </w:p>
    <w:p w14:paraId="787760C0" w14:textId="0D8F9BC0" w:rsidR="00DF7C7A" w:rsidRDefault="00DF7C7A" w:rsidP="00DF7C7A">
      <w:pPr>
        <w:rPr>
          <w:rFonts w:ascii="Palatino" w:hAnsi="Palatino" w:cs="Arial"/>
          <w:szCs w:val="24"/>
        </w:rPr>
      </w:pPr>
      <w:r w:rsidRPr="00DF7C7A">
        <w:rPr>
          <w:rFonts w:ascii="Palatino" w:hAnsi="Palatino" w:cs="Arial"/>
          <w:szCs w:val="24"/>
        </w:rPr>
        <w:tab/>
      </w:r>
      <w:r w:rsidRPr="00DF7C7A">
        <w:rPr>
          <w:rFonts w:ascii="Palatino" w:hAnsi="Palatino" w:cs="Arial"/>
          <w:szCs w:val="24"/>
        </w:rPr>
        <w:tab/>
        <w:t>(1</w:t>
      </w:r>
      <w:r w:rsidRPr="00DF7C7A">
        <w:rPr>
          <w:rFonts w:ascii="Palatino" w:hAnsi="Palatino" w:cs="Arial" w:hint="eastAsia"/>
          <w:szCs w:val="24"/>
        </w:rPr>
        <w:t>) I/O ports</w:t>
      </w:r>
    </w:p>
    <w:p w14:paraId="14E22B8A" w14:textId="1DC3ED23" w:rsidR="00737C6B" w:rsidRPr="00737C6B" w:rsidRDefault="00737C6B" w:rsidP="00737C6B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 w:rsidR="00FA43DC">
        <w:rPr>
          <w:rFonts w:ascii="Palatino" w:hAnsi="Palatino" w:cs="Arial"/>
          <w:szCs w:val="24"/>
        </w:rPr>
        <w:t xml:space="preserve">input </w:t>
      </w:r>
      <w:proofErr w:type="spellStart"/>
      <w:r w:rsidR="00FA43DC">
        <w:rPr>
          <w:rFonts w:ascii="Palatino" w:hAnsi="Palatino" w:cs="Arial"/>
          <w:szCs w:val="24"/>
        </w:rPr>
        <w:t>rst</w:t>
      </w:r>
      <w:proofErr w:type="spellEnd"/>
      <w:r w:rsidR="00FA43DC">
        <w:rPr>
          <w:rFonts w:ascii="Palatino" w:hAnsi="Palatino" w:cs="Arial"/>
          <w:szCs w:val="24"/>
        </w:rPr>
        <w:t xml:space="preserve">  </w:t>
      </w:r>
      <w:r w:rsidR="00FA43DC">
        <w:rPr>
          <w:rFonts w:ascii="Palatino" w:hAnsi="Palatino" w:cs="Arial" w:hint="eastAsia"/>
          <w:szCs w:val="24"/>
        </w:rPr>
        <w:t>等同於此暫存器的開關，</w:t>
      </w:r>
      <w:proofErr w:type="gramStart"/>
      <w:r w:rsidR="00FA43DC">
        <w:rPr>
          <w:rFonts w:ascii="Palatino" w:hAnsi="Palatino" w:cs="Arial" w:hint="eastAsia"/>
          <w:szCs w:val="24"/>
        </w:rPr>
        <w:t>採正緣</w:t>
      </w:r>
      <w:proofErr w:type="gramEnd"/>
      <w:r w:rsidR="00FA43DC">
        <w:rPr>
          <w:rFonts w:ascii="Palatino" w:hAnsi="Palatino" w:cs="Arial" w:hint="eastAsia"/>
          <w:szCs w:val="24"/>
        </w:rPr>
        <w:t>觸發</w:t>
      </w:r>
    </w:p>
    <w:p w14:paraId="43AD0BB3" w14:textId="192B9AFA" w:rsidR="00737C6B" w:rsidRPr="00737C6B" w:rsidRDefault="00737C6B" w:rsidP="00737C6B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 w:rsidR="00FA43DC">
        <w:rPr>
          <w:rFonts w:ascii="Palatino" w:hAnsi="Palatino" w:cs="Arial"/>
          <w:szCs w:val="24"/>
        </w:rPr>
        <w:t xml:space="preserve">input </w:t>
      </w:r>
      <w:proofErr w:type="spellStart"/>
      <w:r w:rsidR="00FA43DC">
        <w:rPr>
          <w:rFonts w:ascii="Palatino" w:hAnsi="Palatino" w:cs="Arial"/>
          <w:szCs w:val="24"/>
        </w:rPr>
        <w:t>clk</w:t>
      </w:r>
      <w:proofErr w:type="spellEnd"/>
      <w:r w:rsidR="00FA43DC">
        <w:rPr>
          <w:rFonts w:ascii="Palatino" w:hAnsi="Palatino" w:cs="Arial" w:hint="eastAsia"/>
          <w:szCs w:val="24"/>
        </w:rPr>
        <w:t xml:space="preserve">  </w:t>
      </w:r>
      <w:r w:rsidR="00FA43DC">
        <w:rPr>
          <w:rFonts w:ascii="Palatino" w:hAnsi="Palatino" w:cs="Arial" w:hint="eastAsia"/>
          <w:szCs w:val="24"/>
        </w:rPr>
        <w:t>時脈，</w:t>
      </w:r>
      <w:proofErr w:type="gramStart"/>
      <w:r w:rsidR="00FA43DC">
        <w:rPr>
          <w:rFonts w:ascii="Palatino" w:hAnsi="Palatino" w:cs="Arial" w:hint="eastAsia"/>
          <w:szCs w:val="24"/>
        </w:rPr>
        <w:t>採正緣</w:t>
      </w:r>
      <w:proofErr w:type="gramEnd"/>
      <w:r w:rsidR="00FA43DC">
        <w:rPr>
          <w:rFonts w:ascii="Palatino" w:hAnsi="Palatino" w:cs="Arial" w:hint="eastAsia"/>
          <w:szCs w:val="24"/>
        </w:rPr>
        <w:t>觸發</w:t>
      </w:r>
    </w:p>
    <w:p w14:paraId="5956CFDE" w14:textId="78020A81" w:rsidR="00737C6B" w:rsidRDefault="00737C6B" w:rsidP="00737C6B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 w:rsidRPr="00737C6B">
        <w:rPr>
          <w:rFonts w:ascii="Palatino" w:hAnsi="Palatino" w:cs="Arial"/>
          <w:szCs w:val="24"/>
        </w:rPr>
        <w:t xml:space="preserve">output </w:t>
      </w:r>
      <w:proofErr w:type="spellStart"/>
      <w:r w:rsidRPr="00737C6B">
        <w:rPr>
          <w:rFonts w:ascii="Palatino" w:hAnsi="Palatino" w:cs="Arial"/>
          <w:szCs w:val="24"/>
        </w:rPr>
        <w:t>reg</w:t>
      </w:r>
      <w:proofErr w:type="spellEnd"/>
      <w:r w:rsidRPr="00737C6B">
        <w:rPr>
          <w:rFonts w:ascii="Palatino" w:hAnsi="Palatino" w:cs="Arial"/>
          <w:szCs w:val="24"/>
        </w:rPr>
        <w:t xml:space="preserve"> [7:0] f;</w:t>
      </w:r>
      <w:r w:rsidR="00FA43DC">
        <w:rPr>
          <w:rFonts w:ascii="Palatino" w:hAnsi="Palatino" w:cs="Arial" w:hint="eastAsia"/>
          <w:szCs w:val="24"/>
        </w:rPr>
        <w:t xml:space="preserve">  </w:t>
      </w:r>
      <w:r w:rsidR="00FA43DC">
        <w:rPr>
          <w:rFonts w:ascii="Palatino" w:hAnsi="Palatino" w:cs="Arial" w:hint="eastAsia"/>
          <w:szCs w:val="24"/>
        </w:rPr>
        <w:t>所有</w:t>
      </w:r>
      <w:r w:rsidR="00FA43DC">
        <w:rPr>
          <w:rFonts w:ascii="Palatino" w:hAnsi="Palatino" w:cs="Arial" w:hint="eastAsia"/>
          <w:szCs w:val="24"/>
        </w:rPr>
        <w:t>DFF</w:t>
      </w:r>
      <w:r w:rsidR="00FA43DC">
        <w:rPr>
          <w:rFonts w:ascii="Palatino" w:hAnsi="Palatino" w:cs="Arial" w:hint="eastAsia"/>
          <w:szCs w:val="24"/>
        </w:rPr>
        <w:t>裡面暫存的值</w:t>
      </w:r>
    </w:p>
    <w:p w14:paraId="322425CE" w14:textId="77777777" w:rsidR="00737C6B" w:rsidRPr="00DF7C7A" w:rsidRDefault="00737C6B" w:rsidP="00737C6B">
      <w:pPr>
        <w:rPr>
          <w:rFonts w:ascii="Palatino" w:hAnsi="Palatino" w:cs="Arial" w:hint="eastAsia"/>
          <w:szCs w:val="24"/>
        </w:rPr>
      </w:pPr>
    </w:p>
    <w:p w14:paraId="19338A8C" w14:textId="21D1DE8A" w:rsidR="00DF7C7A" w:rsidRDefault="00DF7C7A" w:rsidP="00DF7C7A">
      <w:pPr>
        <w:rPr>
          <w:rFonts w:ascii="Palatino" w:hAnsi="Palatino" w:cs="Arial"/>
          <w:szCs w:val="24"/>
        </w:rPr>
      </w:pPr>
      <w:r w:rsidRPr="00DF7C7A">
        <w:rPr>
          <w:rFonts w:ascii="Palatino" w:hAnsi="Palatino" w:cs="Arial"/>
          <w:szCs w:val="24"/>
        </w:rPr>
        <w:tab/>
      </w:r>
      <w:r w:rsidRPr="00DF7C7A">
        <w:rPr>
          <w:rFonts w:ascii="Palatino" w:hAnsi="Palatino" w:cs="Arial"/>
          <w:szCs w:val="24"/>
        </w:rPr>
        <w:tab/>
        <w:t>(2) Block Diagram</w:t>
      </w:r>
    </w:p>
    <w:p w14:paraId="0B530613" w14:textId="65454A7C" w:rsidR="00737C6B" w:rsidRDefault="00737C6B" w:rsidP="00737C6B">
      <w:pPr>
        <w:jc w:val="center"/>
        <w:rPr>
          <w:rFonts w:ascii="Palatino" w:hAnsi="Palatino" w:cs="Arial"/>
          <w:szCs w:val="24"/>
        </w:rPr>
      </w:pPr>
      <w:r>
        <w:rPr>
          <w:noProof/>
        </w:rPr>
        <w:drawing>
          <wp:inline distT="0" distB="0" distL="0" distR="0" wp14:anchorId="3CDE802E" wp14:editId="15FAD9C3">
            <wp:extent cx="3697357" cy="1078395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396" t="49217" r="28461" b="27895"/>
                    <a:stretch/>
                  </pic:blipFill>
                  <pic:spPr bwMode="auto">
                    <a:xfrm>
                      <a:off x="0" y="0"/>
                      <a:ext cx="3726007" cy="108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751F0" w14:textId="77777777" w:rsidR="00737C6B" w:rsidRPr="00DF7C7A" w:rsidRDefault="00737C6B" w:rsidP="00737C6B">
      <w:pPr>
        <w:jc w:val="center"/>
        <w:rPr>
          <w:rFonts w:ascii="Palatino" w:hAnsi="Palatino" w:cs="Arial" w:hint="eastAsia"/>
          <w:szCs w:val="24"/>
        </w:rPr>
      </w:pPr>
    </w:p>
    <w:p w14:paraId="20C24350" w14:textId="014F5F34" w:rsidR="00737C6B" w:rsidRPr="000F6921" w:rsidRDefault="00DF7C7A" w:rsidP="00DF7C7A">
      <w:pPr>
        <w:rPr>
          <w:rFonts w:ascii="Palatino" w:hAnsi="Palatino" w:cs="Arial" w:hint="eastAsia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ab/>
      </w:r>
      <w:r>
        <w:rPr>
          <w:rFonts w:ascii="Palatino" w:hAnsi="Palatino" w:cs="Arial"/>
          <w:b/>
          <w:sz w:val="28"/>
          <w:szCs w:val="28"/>
        </w:rPr>
        <w:t>Design Implementation</w:t>
      </w:r>
    </w:p>
    <w:p w14:paraId="50DC846A" w14:textId="6F8C2811" w:rsidR="00DF7C7A" w:rsidRDefault="00DF7C7A" w:rsidP="00DB446D">
      <w:pPr>
        <w:rPr>
          <w:rFonts w:ascii="Palatino" w:hAnsi="Palatino" w:cs="Arial"/>
          <w:szCs w:val="24"/>
        </w:rPr>
      </w:pPr>
      <w:r w:rsidRPr="00DF7C7A">
        <w:rPr>
          <w:rFonts w:ascii="Palatino" w:hAnsi="Palatino" w:cs="Arial"/>
          <w:szCs w:val="24"/>
        </w:rPr>
        <w:tab/>
      </w:r>
      <w:r w:rsidRPr="00DF7C7A">
        <w:rPr>
          <w:rFonts w:ascii="Palatino" w:hAnsi="Palatino" w:cs="Arial"/>
          <w:szCs w:val="24"/>
        </w:rPr>
        <w:tab/>
        <w:t>(1) Logic Diagram</w:t>
      </w:r>
    </w:p>
    <w:p w14:paraId="5E6B6159" w14:textId="77777777" w:rsidR="00FA43DC" w:rsidRDefault="00FA43DC" w:rsidP="00737C6B">
      <w:pPr>
        <w:rPr>
          <w:rFonts w:ascii="Palatino" w:hAnsi="Palatino" w:cs="Arial"/>
          <w:szCs w:val="24"/>
        </w:rPr>
      </w:pPr>
    </w:p>
    <w:p w14:paraId="5F41E28E" w14:textId="28924980" w:rsidR="00737C6B" w:rsidRPr="00737C6B" w:rsidRDefault="00FA43DC" w:rsidP="00737C6B">
      <w:pPr>
        <w:rPr>
          <w:rFonts w:ascii="Palatino" w:hAnsi="Palatino" w:cs="Arial"/>
          <w:szCs w:val="24"/>
        </w:rPr>
      </w:pPr>
      <w:r>
        <w:rPr>
          <w:rFonts w:ascii="Palatino" w:hAnsi="Palatino" w:cs="Arial" w:hint="eastAsia"/>
          <w:szCs w:val="24"/>
        </w:rPr>
        <w:t xml:space="preserve">　　</w:t>
      </w:r>
      <w:r w:rsidR="00737C6B" w:rsidRPr="00737C6B">
        <w:rPr>
          <w:rFonts w:ascii="Palatino" w:hAnsi="Palatino" w:cs="Arial" w:hint="eastAsia"/>
          <w:szCs w:val="24"/>
        </w:rPr>
        <w:t xml:space="preserve">Ring Counter </w:t>
      </w:r>
      <w:r w:rsidR="00737C6B" w:rsidRPr="00737C6B">
        <w:rPr>
          <w:rFonts w:ascii="Palatino" w:hAnsi="Palatino" w:cs="Arial" w:hint="eastAsia"/>
          <w:szCs w:val="24"/>
        </w:rPr>
        <w:t>顧名思義，只要把</w:t>
      </w:r>
      <w:r w:rsidR="00737C6B" w:rsidRPr="00737C6B">
        <w:rPr>
          <w:rFonts w:ascii="Palatino" w:hAnsi="Palatino" w:cs="Arial" w:hint="eastAsia"/>
          <w:szCs w:val="24"/>
        </w:rPr>
        <w:t xml:space="preserve"> 8 </w:t>
      </w:r>
      <w:proofErr w:type="gramStart"/>
      <w:r w:rsidR="00737C6B" w:rsidRPr="00737C6B">
        <w:rPr>
          <w:rFonts w:ascii="Palatino" w:hAnsi="Palatino" w:cs="Arial" w:hint="eastAsia"/>
          <w:szCs w:val="24"/>
        </w:rPr>
        <w:t>個</w:t>
      </w:r>
      <w:proofErr w:type="gramEnd"/>
      <w:r w:rsidR="00737C6B" w:rsidRPr="00737C6B">
        <w:rPr>
          <w:rFonts w:ascii="Palatino" w:hAnsi="Palatino" w:cs="Arial" w:hint="eastAsia"/>
          <w:szCs w:val="24"/>
        </w:rPr>
        <w:t xml:space="preserve"> DFF </w:t>
      </w:r>
      <w:r w:rsidR="00737C6B" w:rsidRPr="00737C6B">
        <w:rPr>
          <w:rFonts w:ascii="Palatino" w:hAnsi="Palatino" w:cs="Arial" w:hint="eastAsia"/>
          <w:szCs w:val="24"/>
        </w:rPr>
        <w:t>頭尾串聯起來就是了</w:t>
      </w:r>
      <w:r>
        <w:rPr>
          <w:rFonts w:ascii="Palatino" w:hAnsi="Palatino" w:cs="Arial" w:hint="eastAsia"/>
          <w:szCs w:val="24"/>
        </w:rPr>
        <w:t>。然而實際燒到</w:t>
      </w:r>
      <w:r>
        <w:rPr>
          <w:rFonts w:ascii="Palatino" w:hAnsi="Palatino" w:cs="Arial" w:hint="eastAsia"/>
          <w:szCs w:val="24"/>
        </w:rPr>
        <w:t>FPGA</w:t>
      </w:r>
      <w:r>
        <w:rPr>
          <w:rFonts w:ascii="Palatino" w:hAnsi="Palatino" w:cs="Arial" w:hint="eastAsia"/>
          <w:szCs w:val="24"/>
        </w:rPr>
        <w:t>板子上時所接的</w:t>
      </w:r>
      <w:r>
        <w:rPr>
          <w:rFonts w:ascii="Palatino" w:hAnsi="Palatino" w:cs="Arial" w:hint="eastAsia"/>
          <w:szCs w:val="24"/>
        </w:rPr>
        <w:t>clock</w:t>
      </w:r>
      <w:r>
        <w:rPr>
          <w:rFonts w:ascii="Palatino" w:hAnsi="Palatino" w:cs="Arial" w:hint="eastAsia"/>
          <w:szCs w:val="24"/>
        </w:rPr>
        <w:t>會是由</w:t>
      </w:r>
      <w:r>
        <w:rPr>
          <w:rFonts w:ascii="Palatino" w:hAnsi="Palatino" w:cs="Arial" w:hint="eastAsia"/>
          <w:szCs w:val="24"/>
        </w:rPr>
        <w:t>lab3</w:t>
      </w:r>
      <w:r>
        <w:rPr>
          <w:rFonts w:ascii="Palatino" w:hAnsi="Palatino" w:cs="Arial" w:hint="eastAsia"/>
          <w:szCs w:val="24"/>
        </w:rPr>
        <w:t>中所做</w:t>
      </w:r>
      <w:proofErr w:type="gramStart"/>
      <w:r>
        <w:rPr>
          <w:rFonts w:ascii="Palatino" w:hAnsi="Palatino" w:cs="Arial" w:hint="eastAsia"/>
          <w:szCs w:val="24"/>
        </w:rPr>
        <w:t>的除頻器</w:t>
      </w:r>
      <w:proofErr w:type="gramEnd"/>
      <w:r>
        <w:rPr>
          <w:rFonts w:ascii="Palatino" w:hAnsi="Palatino" w:cs="Arial" w:hint="eastAsia"/>
          <w:szCs w:val="24"/>
        </w:rPr>
        <w:t>產生的１</w:t>
      </w:r>
      <w:r>
        <w:rPr>
          <w:rFonts w:ascii="Palatino" w:hAnsi="Palatino" w:cs="Arial" w:hint="eastAsia"/>
          <w:szCs w:val="24"/>
        </w:rPr>
        <w:t>Hz</w:t>
      </w:r>
      <w:r>
        <w:rPr>
          <w:rFonts w:ascii="Palatino" w:hAnsi="Palatino" w:cs="Arial" w:hint="eastAsia"/>
          <w:szCs w:val="24"/>
        </w:rPr>
        <w:t>的訊號。</w:t>
      </w:r>
    </w:p>
    <w:p w14:paraId="68365A01" w14:textId="68DC36AE" w:rsidR="00737C6B" w:rsidRDefault="00737C6B" w:rsidP="00737C6B">
      <w:pPr>
        <w:jc w:val="center"/>
        <w:rPr>
          <w:rFonts w:ascii="Palatino" w:hAnsi="Palatino" w:cs="Arial"/>
          <w:szCs w:val="24"/>
        </w:rPr>
      </w:pPr>
      <w:r>
        <w:rPr>
          <w:rFonts w:ascii="Palatino" w:hAnsi="Palatino" w:cs="Arial"/>
          <w:noProof/>
          <w:szCs w:val="24"/>
        </w:rPr>
        <w:drawing>
          <wp:inline distT="0" distB="0" distL="0" distR="0" wp14:anchorId="632A9550" wp14:editId="71F8FFA1">
            <wp:extent cx="5172533" cy="2675448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ing_Coun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122" cy="26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1FB7" w14:textId="3FC237DF" w:rsidR="00DF7C7A" w:rsidRDefault="00DF7C7A" w:rsidP="00DB446D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  <w:t>(2</w:t>
      </w:r>
      <w:r>
        <w:rPr>
          <w:rFonts w:ascii="Palatino" w:hAnsi="Palatino" w:cs="Arial" w:hint="eastAsia"/>
          <w:szCs w:val="24"/>
        </w:rPr>
        <w:t>) Verilog codes</w:t>
      </w:r>
    </w:p>
    <w:p w14:paraId="6CB24602" w14:textId="308F28A4" w:rsidR="00FA43DC" w:rsidRDefault="00FA43DC" w:rsidP="00DB446D">
      <w:pPr>
        <w:rPr>
          <w:rFonts w:ascii="Palatino" w:hAnsi="Palatino" w:cs="Arial" w:hint="eastAsia"/>
          <w:szCs w:val="24"/>
        </w:rPr>
      </w:pP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 w:hint="eastAsia"/>
          <w:szCs w:val="24"/>
        </w:rPr>
        <w:t>將</w:t>
      </w:r>
      <w:r>
        <w:rPr>
          <w:rFonts w:ascii="Palatino" w:hAnsi="Palatino" w:cs="Arial" w:hint="eastAsia"/>
          <w:szCs w:val="24"/>
        </w:rPr>
        <w:t>prelab(</w:t>
      </w:r>
      <w:proofErr w:type="gramStart"/>
      <w:r>
        <w:rPr>
          <w:rFonts w:ascii="Palatino" w:hAnsi="Palatino" w:cs="Arial" w:hint="eastAsia"/>
          <w:szCs w:val="24"/>
        </w:rPr>
        <w:t>左側</w:t>
      </w:r>
      <w:r>
        <w:rPr>
          <w:rFonts w:ascii="Palatino" w:hAnsi="Palatino" w:cs="Arial" w:hint="eastAsia"/>
          <w:szCs w:val="24"/>
        </w:rPr>
        <w:t>)</w:t>
      </w:r>
      <w:proofErr w:type="gramEnd"/>
      <w:r>
        <w:rPr>
          <w:rFonts w:ascii="Palatino" w:hAnsi="Palatino" w:cs="Arial" w:hint="eastAsia"/>
          <w:szCs w:val="24"/>
        </w:rPr>
        <w:t>與</w:t>
      </w:r>
      <w:r>
        <w:rPr>
          <w:rFonts w:ascii="Palatino" w:hAnsi="Palatino" w:cs="Arial" w:hint="eastAsia"/>
          <w:szCs w:val="24"/>
        </w:rPr>
        <w:t>lab4_1</w:t>
      </w:r>
      <w:r>
        <w:rPr>
          <w:rFonts w:ascii="Palatino" w:hAnsi="Palatino" w:cs="Arial" w:hint="eastAsia"/>
          <w:szCs w:val="24"/>
        </w:rPr>
        <w:t>的</w:t>
      </w:r>
      <w:r>
        <w:rPr>
          <w:rFonts w:ascii="Palatino" w:hAnsi="Palatino" w:cs="Arial" w:hint="eastAsia"/>
          <w:szCs w:val="24"/>
        </w:rPr>
        <w:t>code</w:t>
      </w:r>
      <w:r>
        <w:rPr>
          <w:rFonts w:ascii="Palatino" w:hAnsi="Palatino" w:cs="Arial" w:hint="eastAsia"/>
          <w:szCs w:val="24"/>
        </w:rPr>
        <w:t>比較一下。</w:t>
      </w:r>
    </w:p>
    <w:p w14:paraId="523E686C" w14:textId="3D676A68" w:rsidR="00FA43DC" w:rsidRDefault="00FA43DC" w:rsidP="00FA43DC">
      <w:pPr>
        <w:rPr>
          <w:rFonts w:ascii="Palatino" w:hAnsi="Palatino" w:cs="Arial" w:hint="eastAsia"/>
          <w:szCs w:val="24"/>
        </w:rPr>
      </w:pPr>
      <w:r>
        <w:rPr>
          <w:rFonts w:ascii="Palatino" w:hAnsi="Palatino" w:cs="Arial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28C3C0" wp14:editId="33AE5C50">
                <wp:simplePos x="0" y="0"/>
                <wp:positionH relativeFrom="column">
                  <wp:posOffset>2874093</wp:posOffset>
                </wp:positionH>
                <wp:positionV relativeFrom="paragraph">
                  <wp:posOffset>8117</wp:posOffset>
                </wp:positionV>
                <wp:extent cx="3387255" cy="4890052"/>
                <wp:effectExtent l="0" t="0" r="22860" b="2540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255" cy="4890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9E41F9" w14:textId="77777777" w:rsidR="00FA43DC" w:rsidRDefault="00FA43DC" w:rsidP="00FA43DC">
                            <w:r>
                              <w:t>`timescale 1ns / 1ps</w:t>
                            </w:r>
                          </w:p>
                          <w:p w14:paraId="1255B145" w14:textId="77777777" w:rsidR="00FA43DC" w:rsidRDefault="00FA43DC" w:rsidP="00FA43DC"/>
                          <w:p w14:paraId="7C7E664D" w14:textId="77777777" w:rsidR="00FA43DC" w:rsidRDefault="00FA43DC" w:rsidP="00FA43DC">
                            <w:r>
                              <w:t>module lab4_1(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 xml:space="preserve">, f, 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>, clk_1hz);</w:t>
                            </w:r>
                          </w:p>
                          <w:p w14:paraId="182787B2" w14:textId="77777777" w:rsidR="00FA43DC" w:rsidRDefault="00FA43DC" w:rsidP="00FA43DC"/>
                          <w:p w14:paraId="3F8D648C" w14:textId="77777777" w:rsidR="00FA43DC" w:rsidRDefault="00FA43DC" w:rsidP="00FA43DC">
                            <w:r>
                              <w:t xml:space="preserve">input 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E572122" w14:textId="77777777" w:rsidR="00FA43DC" w:rsidRDefault="00FA43DC" w:rsidP="00FA43DC">
                            <w:r>
                              <w:t xml:space="preserve">input 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F9ED9C2" w14:textId="77777777" w:rsidR="00FA43DC" w:rsidRDefault="00FA43DC" w:rsidP="00FA43DC">
                            <w:r>
                              <w:t>output wire clk_1hz;</w:t>
                            </w:r>
                          </w:p>
                          <w:p w14:paraId="6C14E175" w14:textId="77777777" w:rsidR="00FA43DC" w:rsidRDefault="00FA43DC" w:rsidP="00FA43DC">
                            <w:r>
                              <w:t xml:space="preserve">output </w:t>
                            </w:r>
                            <w:proofErr w:type="spellStart"/>
                            <w:r>
                              <w:t>reg</w:t>
                            </w:r>
                            <w:proofErr w:type="spellEnd"/>
                            <w:r>
                              <w:t xml:space="preserve"> [7:0] f;</w:t>
                            </w:r>
                          </w:p>
                          <w:p w14:paraId="781A3A9D" w14:textId="77777777" w:rsidR="00FA43DC" w:rsidRDefault="00FA43DC" w:rsidP="00FA43DC"/>
                          <w:p w14:paraId="214795A5" w14:textId="77777777" w:rsidR="00FA43DC" w:rsidRDefault="00FA43DC" w:rsidP="00FA43DC">
                            <w:r>
                              <w:t>lab3_2 U0</w:t>
                            </w:r>
                            <w:proofErr w:type="gramStart"/>
                            <w:r>
                              <w:t>(.</w:t>
                            </w:r>
                            <w:proofErr w:type="spellStart"/>
                            <w:r>
                              <w:t>rst</w:t>
                            </w:r>
                            <w:proofErr w:type="gramEnd"/>
                            <w:r>
                              <w:t>_n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), .signal(clk_1hz), .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>));</w:t>
                            </w:r>
                          </w:p>
                          <w:p w14:paraId="5244911D" w14:textId="77777777" w:rsidR="00FA43DC" w:rsidRDefault="00FA43DC" w:rsidP="00FA43DC"/>
                          <w:p w14:paraId="2B7FEBE4" w14:textId="77777777" w:rsidR="00FA43DC" w:rsidRDefault="00FA43DC" w:rsidP="00FA43DC">
                            <w:r>
                              <w:t>always@ (</w:t>
                            </w:r>
                            <w:proofErr w:type="spellStart"/>
                            <w:r>
                              <w:t>posedge</w:t>
                            </w:r>
                            <w:proofErr w:type="spellEnd"/>
                            <w:r>
                              <w:t xml:space="preserve"> clk_1hz or </w:t>
                            </w:r>
                            <w:proofErr w:type="spellStart"/>
                            <w:r>
                              <w:t>negedge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58941F3" w14:textId="77777777" w:rsidR="00FA43DC" w:rsidRDefault="00FA43DC" w:rsidP="00FA43DC">
                            <w:r>
                              <w:t xml:space="preserve">    if (~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DB3E2FD" w14:textId="77777777" w:rsidR="00FA43DC" w:rsidRDefault="00FA43DC" w:rsidP="00FA43DC">
                            <w:r>
                              <w:t xml:space="preserve">        f &lt;= 8'b01010101;</w:t>
                            </w:r>
                          </w:p>
                          <w:p w14:paraId="5917EA56" w14:textId="77777777" w:rsidR="00FA43DC" w:rsidRDefault="00FA43DC" w:rsidP="00FA43DC">
                            <w:r>
                              <w:t xml:space="preserve">    else</w:t>
                            </w:r>
                          </w:p>
                          <w:p w14:paraId="0585CAB3" w14:textId="77777777" w:rsidR="00FA43DC" w:rsidRDefault="00FA43DC" w:rsidP="00FA43DC">
                            <w:r>
                              <w:t xml:space="preserve">    begin</w:t>
                            </w:r>
                          </w:p>
                          <w:p w14:paraId="78BDE641" w14:textId="77777777" w:rsidR="00FA43DC" w:rsidRDefault="00FA43DC" w:rsidP="00FA43DC">
                            <w:r>
                              <w:t xml:space="preserve">        f[</w:t>
                            </w:r>
                            <w:proofErr w:type="gramStart"/>
                            <w:r>
                              <w:t>0]&lt;</w:t>
                            </w:r>
                            <w:proofErr w:type="gramEnd"/>
                            <w:r>
                              <w:t>=f[7];</w:t>
                            </w:r>
                          </w:p>
                          <w:p w14:paraId="2837326B" w14:textId="77777777" w:rsidR="00FA43DC" w:rsidRDefault="00FA43DC" w:rsidP="00FA43DC">
                            <w:r>
                              <w:t xml:space="preserve">        f[</w:t>
                            </w:r>
                            <w:proofErr w:type="gramStart"/>
                            <w:r>
                              <w:t>1]&lt;</w:t>
                            </w:r>
                            <w:proofErr w:type="gramEnd"/>
                            <w:r>
                              <w:t>=f[0];</w:t>
                            </w:r>
                          </w:p>
                          <w:p w14:paraId="6895EE70" w14:textId="77777777" w:rsidR="00FA43DC" w:rsidRDefault="00FA43DC" w:rsidP="00FA43DC">
                            <w:r>
                              <w:t xml:space="preserve">        f[</w:t>
                            </w:r>
                            <w:proofErr w:type="gramStart"/>
                            <w:r>
                              <w:t>2]&lt;</w:t>
                            </w:r>
                            <w:proofErr w:type="gramEnd"/>
                            <w:r>
                              <w:t>=f[1];</w:t>
                            </w:r>
                          </w:p>
                          <w:p w14:paraId="5AE92809" w14:textId="77777777" w:rsidR="00FA43DC" w:rsidRDefault="00FA43DC" w:rsidP="00FA43DC">
                            <w:r>
                              <w:t xml:space="preserve">        f[</w:t>
                            </w:r>
                            <w:proofErr w:type="gramStart"/>
                            <w:r>
                              <w:t>3]&lt;</w:t>
                            </w:r>
                            <w:proofErr w:type="gramEnd"/>
                            <w:r>
                              <w:t>=f[2];</w:t>
                            </w:r>
                          </w:p>
                          <w:p w14:paraId="3DB1C9F2" w14:textId="77777777" w:rsidR="00FA43DC" w:rsidRDefault="00FA43DC" w:rsidP="00FA43DC">
                            <w:r>
                              <w:t xml:space="preserve">        f[</w:t>
                            </w:r>
                            <w:proofErr w:type="gramStart"/>
                            <w:r>
                              <w:t>4]&lt;</w:t>
                            </w:r>
                            <w:proofErr w:type="gramEnd"/>
                            <w:r>
                              <w:t>=f[3];</w:t>
                            </w:r>
                          </w:p>
                          <w:p w14:paraId="689D193C" w14:textId="77777777" w:rsidR="00FA43DC" w:rsidRDefault="00FA43DC" w:rsidP="00FA43DC">
                            <w:r>
                              <w:t xml:space="preserve">        f[</w:t>
                            </w:r>
                            <w:proofErr w:type="gramStart"/>
                            <w:r>
                              <w:t>5]&lt;</w:t>
                            </w:r>
                            <w:proofErr w:type="gramEnd"/>
                            <w:r>
                              <w:t>=f[4];</w:t>
                            </w:r>
                          </w:p>
                          <w:p w14:paraId="6DDE0835" w14:textId="77777777" w:rsidR="00FA43DC" w:rsidRDefault="00FA43DC" w:rsidP="00FA43DC">
                            <w:r>
                              <w:t xml:space="preserve">        f[</w:t>
                            </w:r>
                            <w:proofErr w:type="gramStart"/>
                            <w:r>
                              <w:t>6]&lt;</w:t>
                            </w:r>
                            <w:proofErr w:type="gramEnd"/>
                            <w:r>
                              <w:t>=f[5];</w:t>
                            </w:r>
                          </w:p>
                          <w:p w14:paraId="79EDCB4B" w14:textId="77777777" w:rsidR="00FA43DC" w:rsidRDefault="00FA43DC" w:rsidP="00FA43DC">
                            <w:r>
                              <w:t xml:space="preserve">        f[</w:t>
                            </w:r>
                            <w:proofErr w:type="gramStart"/>
                            <w:r>
                              <w:t>7]&lt;</w:t>
                            </w:r>
                            <w:proofErr w:type="gramEnd"/>
                            <w:r>
                              <w:t xml:space="preserve">=f[6]; </w:t>
                            </w:r>
                          </w:p>
                          <w:p w14:paraId="329CE7C5" w14:textId="77777777" w:rsidR="00FA43DC" w:rsidRDefault="00FA43DC" w:rsidP="00FA43DC">
                            <w:r>
                              <w:t xml:space="preserve">    end</w:t>
                            </w:r>
                          </w:p>
                          <w:p w14:paraId="48743D38" w14:textId="77777777" w:rsidR="00FA43DC" w:rsidRDefault="00FA43DC" w:rsidP="00FA43DC">
                            <w:r>
                              <w:t xml:space="preserve">    </w:t>
                            </w:r>
                          </w:p>
                          <w:p w14:paraId="17FBF18B" w14:textId="2E5D6037" w:rsidR="00FA43DC" w:rsidRDefault="00FA43DC" w:rsidP="00FA43DC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28C3C0" id="_x0000_t202" coordsize="21600,21600" o:spt="202" path="m,l,21600r21600,l21600,xe">
                <v:stroke joinstyle="miter"/>
                <v:path gradientshapeok="t" o:connecttype="rect"/>
              </v:shapetype>
              <v:shape id="文字方塊 9" o:spid="_x0000_s1026" type="#_x0000_t202" style="position:absolute;margin-left:226.3pt;margin-top:.65pt;width:266.7pt;height:38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" fillcolor="white [3201]" strokeweight=".5pt">
                <v:textbox>
                  <w:txbxContent>
                    <w:p w14:paraId="409E41F9" w14:textId="77777777" w:rsidR="00FA43DC" w:rsidRDefault="00FA43DC" w:rsidP="00FA43DC">
                      <w:r>
                        <w:t>`timescale 1ns / 1ps</w:t>
                      </w:r>
                    </w:p>
                    <w:p w14:paraId="1255B145" w14:textId="77777777" w:rsidR="00FA43DC" w:rsidRDefault="00FA43DC" w:rsidP="00FA43DC"/>
                    <w:p w14:paraId="7C7E664D" w14:textId="77777777" w:rsidR="00FA43DC" w:rsidRDefault="00FA43DC" w:rsidP="00FA43DC">
                      <w:r>
                        <w:t>module lab4_1(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 xml:space="preserve">, f,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>, clk_1hz);</w:t>
                      </w:r>
                    </w:p>
                    <w:p w14:paraId="182787B2" w14:textId="77777777" w:rsidR="00FA43DC" w:rsidRDefault="00FA43DC" w:rsidP="00FA43DC"/>
                    <w:p w14:paraId="3F8D648C" w14:textId="77777777" w:rsidR="00FA43DC" w:rsidRDefault="00FA43DC" w:rsidP="00FA43DC">
                      <w:r>
                        <w:t xml:space="preserve">input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>;</w:t>
                      </w:r>
                    </w:p>
                    <w:p w14:paraId="2E572122" w14:textId="77777777" w:rsidR="00FA43DC" w:rsidRDefault="00FA43DC" w:rsidP="00FA43DC">
                      <w:r>
                        <w:t xml:space="preserve">input 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;</w:t>
                      </w:r>
                    </w:p>
                    <w:p w14:paraId="5F9ED9C2" w14:textId="77777777" w:rsidR="00FA43DC" w:rsidRDefault="00FA43DC" w:rsidP="00FA43DC">
                      <w:r>
                        <w:t>output wire clk_1hz;</w:t>
                      </w:r>
                    </w:p>
                    <w:p w14:paraId="6C14E175" w14:textId="77777777" w:rsidR="00FA43DC" w:rsidRDefault="00FA43DC" w:rsidP="00FA43DC">
                      <w:r>
                        <w:t xml:space="preserve">output </w:t>
                      </w:r>
                      <w:proofErr w:type="spellStart"/>
                      <w:r>
                        <w:t>reg</w:t>
                      </w:r>
                      <w:proofErr w:type="spellEnd"/>
                      <w:r>
                        <w:t xml:space="preserve"> [7:0] f;</w:t>
                      </w:r>
                    </w:p>
                    <w:p w14:paraId="781A3A9D" w14:textId="77777777" w:rsidR="00FA43DC" w:rsidRDefault="00FA43DC" w:rsidP="00FA43DC"/>
                    <w:p w14:paraId="214795A5" w14:textId="77777777" w:rsidR="00FA43DC" w:rsidRDefault="00FA43DC" w:rsidP="00FA43DC">
                      <w:r>
                        <w:t>lab3_2 U0</w:t>
                      </w:r>
                      <w:proofErr w:type="gramStart"/>
                      <w:r>
                        <w:t>(.</w:t>
                      </w:r>
                      <w:proofErr w:type="spellStart"/>
                      <w:r>
                        <w:t>rst</w:t>
                      </w:r>
                      <w:proofErr w:type="gramEnd"/>
                      <w:r>
                        <w:t>_n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), .signal(clk_1hz), .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>));</w:t>
                      </w:r>
                    </w:p>
                    <w:p w14:paraId="5244911D" w14:textId="77777777" w:rsidR="00FA43DC" w:rsidRDefault="00FA43DC" w:rsidP="00FA43DC"/>
                    <w:p w14:paraId="2B7FEBE4" w14:textId="77777777" w:rsidR="00FA43DC" w:rsidRDefault="00FA43DC" w:rsidP="00FA43DC">
                      <w:r>
                        <w:t>always@ (</w:t>
                      </w:r>
                      <w:proofErr w:type="spellStart"/>
                      <w:r>
                        <w:t>posedge</w:t>
                      </w:r>
                      <w:proofErr w:type="spellEnd"/>
                      <w:r>
                        <w:t xml:space="preserve"> clk_1hz or </w:t>
                      </w:r>
                      <w:proofErr w:type="spellStart"/>
                      <w:r>
                        <w:t>negedge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)</w:t>
                      </w:r>
                    </w:p>
                    <w:p w14:paraId="658941F3" w14:textId="77777777" w:rsidR="00FA43DC" w:rsidRDefault="00FA43DC" w:rsidP="00FA43DC">
                      <w:r>
                        <w:t xml:space="preserve">    if (~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)</w:t>
                      </w:r>
                    </w:p>
                    <w:p w14:paraId="5DB3E2FD" w14:textId="77777777" w:rsidR="00FA43DC" w:rsidRDefault="00FA43DC" w:rsidP="00FA43DC">
                      <w:r>
                        <w:t xml:space="preserve">        f &lt;= 8'b01010101;</w:t>
                      </w:r>
                    </w:p>
                    <w:p w14:paraId="5917EA56" w14:textId="77777777" w:rsidR="00FA43DC" w:rsidRDefault="00FA43DC" w:rsidP="00FA43DC">
                      <w:r>
                        <w:t xml:space="preserve">    else</w:t>
                      </w:r>
                    </w:p>
                    <w:p w14:paraId="0585CAB3" w14:textId="77777777" w:rsidR="00FA43DC" w:rsidRDefault="00FA43DC" w:rsidP="00FA43DC">
                      <w:r>
                        <w:t xml:space="preserve">    begin</w:t>
                      </w:r>
                    </w:p>
                    <w:p w14:paraId="78BDE641" w14:textId="77777777" w:rsidR="00FA43DC" w:rsidRDefault="00FA43DC" w:rsidP="00FA43DC">
                      <w:r>
                        <w:t xml:space="preserve">        f[</w:t>
                      </w:r>
                      <w:proofErr w:type="gramStart"/>
                      <w:r>
                        <w:t>0]&lt;</w:t>
                      </w:r>
                      <w:proofErr w:type="gramEnd"/>
                      <w:r>
                        <w:t>=f[7];</w:t>
                      </w:r>
                    </w:p>
                    <w:p w14:paraId="2837326B" w14:textId="77777777" w:rsidR="00FA43DC" w:rsidRDefault="00FA43DC" w:rsidP="00FA43DC">
                      <w:r>
                        <w:t xml:space="preserve">        f[</w:t>
                      </w:r>
                      <w:proofErr w:type="gramStart"/>
                      <w:r>
                        <w:t>1]&lt;</w:t>
                      </w:r>
                      <w:proofErr w:type="gramEnd"/>
                      <w:r>
                        <w:t>=f[0];</w:t>
                      </w:r>
                    </w:p>
                    <w:p w14:paraId="6895EE70" w14:textId="77777777" w:rsidR="00FA43DC" w:rsidRDefault="00FA43DC" w:rsidP="00FA43DC">
                      <w:r>
                        <w:t xml:space="preserve">        f[</w:t>
                      </w:r>
                      <w:proofErr w:type="gramStart"/>
                      <w:r>
                        <w:t>2]&lt;</w:t>
                      </w:r>
                      <w:proofErr w:type="gramEnd"/>
                      <w:r>
                        <w:t>=f[1];</w:t>
                      </w:r>
                    </w:p>
                    <w:p w14:paraId="5AE92809" w14:textId="77777777" w:rsidR="00FA43DC" w:rsidRDefault="00FA43DC" w:rsidP="00FA43DC">
                      <w:r>
                        <w:t xml:space="preserve">        f[</w:t>
                      </w:r>
                      <w:proofErr w:type="gramStart"/>
                      <w:r>
                        <w:t>3]&lt;</w:t>
                      </w:r>
                      <w:proofErr w:type="gramEnd"/>
                      <w:r>
                        <w:t>=f[2];</w:t>
                      </w:r>
                    </w:p>
                    <w:p w14:paraId="3DB1C9F2" w14:textId="77777777" w:rsidR="00FA43DC" w:rsidRDefault="00FA43DC" w:rsidP="00FA43DC">
                      <w:r>
                        <w:t xml:space="preserve">        f[</w:t>
                      </w:r>
                      <w:proofErr w:type="gramStart"/>
                      <w:r>
                        <w:t>4]&lt;</w:t>
                      </w:r>
                      <w:proofErr w:type="gramEnd"/>
                      <w:r>
                        <w:t>=f[3];</w:t>
                      </w:r>
                    </w:p>
                    <w:p w14:paraId="689D193C" w14:textId="77777777" w:rsidR="00FA43DC" w:rsidRDefault="00FA43DC" w:rsidP="00FA43DC">
                      <w:r>
                        <w:t xml:space="preserve">        f[</w:t>
                      </w:r>
                      <w:proofErr w:type="gramStart"/>
                      <w:r>
                        <w:t>5]&lt;</w:t>
                      </w:r>
                      <w:proofErr w:type="gramEnd"/>
                      <w:r>
                        <w:t>=f[4];</w:t>
                      </w:r>
                    </w:p>
                    <w:p w14:paraId="6DDE0835" w14:textId="77777777" w:rsidR="00FA43DC" w:rsidRDefault="00FA43DC" w:rsidP="00FA43DC">
                      <w:r>
                        <w:t xml:space="preserve">        f[</w:t>
                      </w:r>
                      <w:proofErr w:type="gramStart"/>
                      <w:r>
                        <w:t>6]&lt;</w:t>
                      </w:r>
                      <w:proofErr w:type="gramEnd"/>
                      <w:r>
                        <w:t>=f[5];</w:t>
                      </w:r>
                    </w:p>
                    <w:p w14:paraId="79EDCB4B" w14:textId="77777777" w:rsidR="00FA43DC" w:rsidRDefault="00FA43DC" w:rsidP="00FA43DC">
                      <w:r>
                        <w:t xml:space="preserve">        f[</w:t>
                      </w:r>
                      <w:proofErr w:type="gramStart"/>
                      <w:r>
                        <w:t>7]&lt;</w:t>
                      </w:r>
                      <w:proofErr w:type="gramEnd"/>
                      <w:r>
                        <w:t xml:space="preserve">=f[6]; </w:t>
                      </w:r>
                    </w:p>
                    <w:p w14:paraId="329CE7C5" w14:textId="77777777" w:rsidR="00FA43DC" w:rsidRDefault="00FA43DC" w:rsidP="00FA43DC">
                      <w:r>
                        <w:t xml:space="preserve">    end</w:t>
                      </w:r>
                    </w:p>
                    <w:p w14:paraId="48743D38" w14:textId="77777777" w:rsidR="00FA43DC" w:rsidRDefault="00FA43DC" w:rsidP="00FA43DC">
                      <w:r>
                        <w:t xml:space="preserve">    </w:t>
                      </w:r>
                    </w:p>
                    <w:p w14:paraId="17FBF18B" w14:textId="2E5D6037" w:rsidR="00FA43DC" w:rsidRDefault="00FA43DC" w:rsidP="00FA43DC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t>endmodule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A43DC">
        <w:rPr>
          <w:rFonts w:ascii="Palatino" w:hAnsi="Palatino" w:cs="Arial"/>
          <w:noProof/>
          <w:szCs w:val="24"/>
        </w:rPr>
        <mc:AlternateContent>
          <mc:Choice Requires="wps">
            <w:drawing>
              <wp:inline distT="0" distB="0" distL="0" distR="0" wp14:anchorId="521DAEF3" wp14:editId="618C426A">
                <wp:extent cx="2806810" cy="4897451"/>
                <wp:effectExtent l="0" t="0" r="12700" b="17780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810" cy="48974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A1D12" w14:textId="10F68DC0" w:rsidR="00FA43DC" w:rsidRDefault="00FA43DC" w:rsidP="00FA43DC">
                            <w:r>
                              <w:t>`timescale 1ns / 1ps</w:t>
                            </w:r>
                          </w:p>
                          <w:p w14:paraId="67FA2F00" w14:textId="77777777" w:rsidR="00FA43DC" w:rsidRDefault="00FA43DC" w:rsidP="00FA43DC"/>
                          <w:p w14:paraId="03EA0FC2" w14:textId="77777777" w:rsidR="00FA43DC" w:rsidRDefault="00FA43DC" w:rsidP="00FA43DC">
                            <w:r>
                              <w:t>module prelab04(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>, f);</w:t>
                            </w:r>
                          </w:p>
                          <w:p w14:paraId="456B4983" w14:textId="77777777" w:rsidR="00FA43DC" w:rsidRDefault="00FA43DC" w:rsidP="00FA43DC"/>
                          <w:p w14:paraId="3FEFFDBB" w14:textId="77777777" w:rsidR="00FA43DC" w:rsidRDefault="00FA43DC" w:rsidP="00FA43DC">
                            <w:r>
                              <w:t xml:space="preserve">input 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4E5D249" w14:textId="77777777" w:rsidR="00FA43DC" w:rsidRDefault="00FA43DC" w:rsidP="00FA43DC">
                            <w:r>
                              <w:t xml:space="preserve">input 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FC1352E" w14:textId="77777777" w:rsidR="00FA43DC" w:rsidRDefault="00FA43DC" w:rsidP="00FA43DC">
                            <w:r>
                              <w:t xml:space="preserve">output </w:t>
                            </w:r>
                            <w:proofErr w:type="spellStart"/>
                            <w:r>
                              <w:t>reg</w:t>
                            </w:r>
                            <w:proofErr w:type="spellEnd"/>
                            <w:r>
                              <w:t xml:space="preserve"> [7:0] f;</w:t>
                            </w:r>
                          </w:p>
                          <w:p w14:paraId="2221E687" w14:textId="77777777" w:rsidR="00FA43DC" w:rsidRDefault="00FA43DC" w:rsidP="00FA43DC"/>
                          <w:p w14:paraId="09958118" w14:textId="77777777" w:rsidR="00FA43DC" w:rsidRDefault="00FA43DC" w:rsidP="00FA43DC">
                            <w:r>
                              <w:t>always@ (</w:t>
                            </w:r>
                            <w:proofErr w:type="spellStart"/>
                            <w:r>
                              <w:t>posedge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 xml:space="preserve"> or </w:t>
                            </w:r>
                            <w:proofErr w:type="spellStart"/>
                            <w:r>
                              <w:t>posedge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7862419" w14:textId="77777777" w:rsidR="00FA43DC" w:rsidRDefault="00FA43DC" w:rsidP="00FA43DC">
                            <w:r>
                              <w:t xml:space="preserve">    if (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023BDA2" w14:textId="77777777" w:rsidR="00FA43DC" w:rsidRDefault="00FA43DC" w:rsidP="00FA43DC">
                            <w:r>
                              <w:t xml:space="preserve">        f &lt;= 8'b01010101;</w:t>
                            </w:r>
                          </w:p>
                          <w:p w14:paraId="762EAE90" w14:textId="77777777" w:rsidR="00FA43DC" w:rsidRDefault="00FA43DC" w:rsidP="00FA43DC">
                            <w:r>
                              <w:t xml:space="preserve">    else</w:t>
                            </w:r>
                          </w:p>
                          <w:p w14:paraId="77EBCBC9" w14:textId="77777777" w:rsidR="00FA43DC" w:rsidRDefault="00FA43DC" w:rsidP="00FA43DC">
                            <w:r>
                              <w:t xml:space="preserve">    begin</w:t>
                            </w:r>
                          </w:p>
                          <w:p w14:paraId="2BF5E7D0" w14:textId="77777777" w:rsidR="00FA43DC" w:rsidRDefault="00FA43DC" w:rsidP="00FA43DC">
                            <w:r>
                              <w:t xml:space="preserve">        f[</w:t>
                            </w:r>
                            <w:proofErr w:type="gramStart"/>
                            <w:r>
                              <w:t>0]&lt;</w:t>
                            </w:r>
                            <w:proofErr w:type="gramEnd"/>
                            <w:r>
                              <w:t>=f[7];</w:t>
                            </w:r>
                          </w:p>
                          <w:p w14:paraId="13CAF1E7" w14:textId="77777777" w:rsidR="00FA43DC" w:rsidRDefault="00FA43DC" w:rsidP="00FA43DC">
                            <w:r>
                              <w:t xml:space="preserve">        f[</w:t>
                            </w:r>
                            <w:proofErr w:type="gramStart"/>
                            <w:r>
                              <w:t>1]&lt;</w:t>
                            </w:r>
                            <w:proofErr w:type="gramEnd"/>
                            <w:r>
                              <w:t>=f[0];</w:t>
                            </w:r>
                          </w:p>
                          <w:p w14:paraId="6BAEEE80" w14:textId="77777777" w:rsidR="00FA43DC" w:rsidRDefault="00FA43DC" w:rsidP="00FA43DC">
                            <w:r>
                              <w:t xml:space="preserve">        f[</w:t>
                            </w:r>
                            <w:proofErr w:type="gramStart"/>
                            <w:r>
                              <w:t>2]&lt;</w:t>
                            </w:r>
                            <w:proofErr w:type="gramEnd"/>
                            <w:r>
                              <w:t>=f[1];</w:t>
                            </w:r>
                          </w:p>
                          <w:p w14:paraId="31009E8F" w14:textId="77777777" w:rsidR="00FA43DC" w:rsidRDefault="00FA43DC" w:rsidP="00FA43DC">
                            <w:r>
                              <w:t xml:space="preserve">        f[</w:t>
                            </w:r>
                            <w:proofErr w:type="gramStart"/>
                            <w:r>
                              <w:t>3]&lt;</w:t>
                            </w:r>
                            <w:proofErr w:type="gramEnd"/>
                            <w:r>
                              <w:t>=f[2];</w:t>
                            </w:r>
                          </w:p>
                          <w:p w14:paraId="7FCFA9BD" w14:textId="77777777" w:rsidR="00FA43DC" w:rsidRDefault="00FA43DC" w:rsidP="00FA43DC">
                            <w:r>
                              <w:t xml:space="preserve">        f[</w:t>
                            </w:r>
                            <w:proofErr w:type="gramStart"/>
                            <w:r>
                              <w:t>4]&lt;</w:t>
                            </w:r>
                            <w:proofErr w:type="gramEnd"/>
                            <w:r>
                              <w:t>=f[3];</w:t>
                            </w:r>
                          </w:p>
                          <w:p w14:paraId="5CAFB709" w14:textId="77777777" w:rsidR="00FA43DC" w:rsidRDefault="00FA43DC" w:rsidP="00FA43DC">
                            <w:r>
                              <w:t xml:space="preserve">        f[</w:t>
                            </w:r>
                            <w:proofErr w:type="gramStart"/>
                            <w:r>
                              <w:t>5]&lt;</w:t>
                            </w:r>
                            <w:proofErr w:type="gramEnd"/>
                            <w:r>
                              <w:t>=f[4];</w:t>
                            </w:r>
                          </w:p>
                          <w:p w14:paraId="5C0DCC61" w14:textId="77777777" w:rsidR="00FA43DC" w:rsidRDefault="00FA43DC" w:rsidP="00FA43DC">
                            <w:r>
                              <w:t xml:space="preserve">        f[</w:t>
                            </w:r>
                            <w:proofErr w:type="gramStart"/>
                            <w:r>
                              <w:t>6]&lt;</w:t>
                            </w:r>
                            <w:proofErr w:type="gramEnd"/>
                            <w:r>
                              <w:t>=f[5];</w:t>
                            </w:r>
                          </w:p>
                          <w:p w14:paraId="18668599" w14:textId="77777777" w:rsidR="00FA43DC" w:rsidRDefault="00FA43DC" w:rsidP="00FA43DC">
                            <w:r>
                              <w:t xml:space="preserve">        f[</w:t>
                            </w:r>
                            <w:proofErr w:type="gramStart"/>
                            <w:r>
                              <w:t>7]&lt;</w:t>
                            </w:r>
                            <w:proofErr w:type="gramEnd"/>
                            <w:r>
                              <w:t xml:space="preserve">=f[6]; </w:t>
                            </w:r>
                          </w:p>
                          <w:p w14:paraId="302008B0" w14:textId="77777777" w:rsidR="00FA43DC" w:rsidRDefault="00FA43DC" w:rsidP="00FA43DC">
                            <w:r>
                              <w:t xml:space="preserve">    end</w:t>
                            </w:r>
                          </w:p>
                          <w:p w14:paraId="57FA1410" w14:textId="77777777" w:rsidR="00FA43DC" w:rsidRDefault="00FA43DC" w:rsidP="00FA43DC">
                            <w:r>
                              <w:t xml:space="preserve">    </w:t>
                            </w:r>
                          </w:p>
                          <w:p w14:paraId="221F16D7" w14:textId="7F26DCEE" w:rsidR="00FA43DC" w:rsidRDefault="00FA43DC" w:rsidP="00FA43DC">
                            <w:proofErr w:type="spellStart"/>
                            <w: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1DAEF3" id="文字方塊 2" o:spid="_x0000_s1027" type="#_x0000_t202" style="width:221pt;height:38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">
                <v:textbox>
                  <w:txbxContent>
                    <w:p w14:paraId="7DBA1D12" w14:textId="10F68DC0" w:rsidR="00FA43DC" w:rsidRDefault="00FA43DC" w:rsidP="00FA43DC">
                      <w:r>
                        <w:t>`timescale 1ns / 1ps</w:t>
                      </w:r>
                    </w:p>
                    <w:p w14:paraId="67FA2F00" w14:textId="77777777" w:rsidR="00FA43DC" w:rsidRDefault="00FA43DC" w:rsidP="00FA43DC"/>
                    <w:p w14:paraId="03EA0FC2" w14:textId="77777777" w:rsidR="00FA43DC" w:rsidRDefault="00FA43DC" w:rsidP="00FA43DC">
                      <w:r>
                        <w:t>module prelab04(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>, f);</w:t>
                      </w:r>
                    </w:p>
                    <w:p w14:paraId="456B4983" w14:textId="77777777" w:rsidR="00FA43DC" w:rsidRDefault="00FA43DC" w:rsidP="00FA43DC"/>
                    <w:p w14:paraId="3FEFFDBB" w14:textId="77777777" w:rsidR="00FA43DC" w:rsidRDefault="00FA43DC" w:rsidP="00FA43DC">
                      <w:r>
                        <w:t xml:space="preserve">input 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;</w:t>
                      </w:r>
                    </w:p>
                    <w:p w14:paraId="74E5D249" w14:textId="77777777" w:rsidR="00FA43DC" w:rsidRDefault="00FA43DC" w:rsidP="00FA43DC">
                      <w:r>
                        <w:t xml:space="preserve">input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>;</w:t>
                      </w:r>
                    </w:p>
                    <w:p w14:paraId="2FC1352E" w14:textId="77777777" w:rsidR="00FA43DC" w:rsidRDefault="00FA43DC" w:rsidP="00FA43DC">
                      <w:r>
                        <w:t xml:space="preserve">output </w:t>
                      </w:r>
                      <w:proofErr w:type="spellStart"/>
                      <w:r>
                        <w:t>reg</w:t>
                      </w:r>
                      <w:proofErr w:type="spellEnd"/>
                      <w:r>
                        <w:t xml:space="preserve"> [7:0] f;</w:t>
                      </w:r>
                    </w:p>
                    <w:p w14:paraId="2221E687" w14:textId="77777777" w:rsidR="00FA43DC" w:rsidRDefault="00FA43DC" w:rsidP="00FA43DC"/>
                    <w:p w14:paraId="09958118" w14:textId="77777777" w:rsidR="00FA43DC" w:rsidRDefault="00FA43DC" w:rsidP="00FA43DC">
                      <w:r>
                        <w:t>always@ (</w:t>
                      </w:r>
                      <w:proofErr w:type="spellStart"/>
                      <w:r>
                        <w:t>posedge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or </w:t>
                      </w:r>
                      <w:proofErr w:type="spellStart"/>
                      <w:r>
                        <w:t>posedge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)</w:t>
                      </w:r>
                    </w:p>
                    <w:p w14:paraId="47862419" w14:textId="77777777" w:rsidR="00FA43DC" w:rsidRDefault="00FA43DC" w:rsidP="00FA43DC">
                      <w:r>
                        <w:t xml:space="preserve">    if (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)</w:t>
                      </w:r>
                    </w:p>
                    <w:p w14:paraId="0023BDA2" w14:textId="77777777" w:rsidR="00FA43DC" w:rsidRDefault="00FA43DC" w:rsidP="00FA43DC">
                      <w:r>
                        <w:t xml:space="preserve">        f &lt;= 8'b01010101;</w:t>
                      </w:r>
                    </w:p>
                    <w:p w14:paraId="762EAE90" w14:textId="77777777" w:rsidR="00FA43DC" w:rsidRDefault="00FA43DC" w:rsidP="00FA43DC">
                      <w:r>
                        <w:t xml:space="preserve">    else</w:t>
                      </w:r>
                    </w:p>
                    <w:p w14:paraId="77EBCBC9" w14:textId="77777777" w:rsidR="00FA43DC" w:rsidRDefault="00FA43DC" w:rsidP="00FA43DC">
                      <w:r>
                        <w:t xml:space="preserve">    begin</w:t>
                      </w:r>
                    </w:p>
                    <w:p w14:paraId="2BF5E7D0" w14:textId="77777777" w:rsidR="00FA43DC" w:rsidRDefault="00FA43DC" w:rsidP="00FA43DC">
                      <w:r>
                        <w:t xml:space="preserve">        f[</w:t>
                      </w:r>
                      <w:proofErr w:type="gramStart"/>
                      <w:r>
                        <w:t>0]&lt;</w:t>
                      </w:r>
                      <w:proofErr w:type="gramEnd"/>
                      <w:r>
                        <w:t>=f[7];</w:t>
                      </w:r>
                    </w:p>
                    <w:p w14:paraId="13CAF1E7" w14:textId="77777777" w:rsidR="00FA43DC" w:rsidRDefault="00FA43DC" w:rsidP="00FA43DC">
                      <w:r>
                        <w:t xml:space="preserve">        f[</w:t>
                      </w:r>
                      <w:proofErr w:type="gramStart"/>
                      <w:r>
                        <w:t>1]&lt;</w:t>
                      </w:r>
                      <w:proofErr w:type="gramEnd"/>
                      <w:r>
                        <w:t>=f[0];</w:t>
                      </w:r>
                    </w:p>
                    <w:p w14:paraId="6BAEEE80" w14:textId="77777777" w:rsidR="00FA43DC" w:rsidRDefault="00FA43DC" w:rsidP="00FA43DC">
                      <w:r>
                        <w:t xml:space="preserve">        f[</w:t>
                      </w:r>
                      <w:proofErr w:type="gramStart"/>
                      <w:r>
                        <w:t>2]&lt;</w:t>
                      </w:r>
                      <w:proofErr w:type="gramEnd"/>
                      <w:r>
                        <w:t>=f[1];</w:t>
                      </w:r>
                    </w:p>
                    <w:p w14:paraId="31009E8F" w14:textId="77777777" w:rsidR="00FA43DC" w:rsidRDefault="00FA43DC" w:rsidP="00FA43DC">
                      <w:r>
                        <w:t xml:space="preserve">        f[</w:t>
                      </w:r>
                      <w:proofErr w:type="gramStart"/>
                      <w:r>
                        <w:t>3]&lt;</w:t>
                      </w:r>
                      <w:proofErr w:type="gramEnd"/>
                      <w:r>
                        <w:t>=f[2];</w:t>
                      </w:r>
                    </w:p>
                    <w:p w14:paraId="7FCFA9BD" w14:textId="77777777" w:rsidR="00FA43DC" w:rsidRDefault="00FA43DC" w:rsidP="00FA43DC">
                      <w:r>
                        <w:t xml:space="preserve">        f[</w:t>
                      </w:r>
                      <w:proofErr w:type="gramStart"/>
                      <w:r>
                        <w:t>4]&lt;</w:t>
                      </w:r>
                      <w:proofErr w:type="gramEnd"/>
                      <w:r>
                        <w:t>=f[3];</w:t>
                      </w:r>
                    </w:p>
                    <w:p w14:paraId="5CAFB709" w14:textId="77777777" w:rsidR="00FA43DC" w:rsidRDefault="00FA43DC" w:rsidP="00FA43DC">
                      <w:r>
                        <w:t xml:space="preserve">        f[</w:t>
                      </w:r>
                      <w:proofErr w:type="gramStart"/>
                      <w:r>
                        <w:t>5]&lt;</w:t>
                      </w:r>
                      <w:proofErr w:type="gramEnd"/>
                      <w:r>
                        <w:t>=f[4];</w:t>
                      </w:r>
                    </w:p>
                    <w:p w14:paraId="5C0DCC61" w14:textId="77777777" w:rsidR="00FA43DC" w:rsidRDefault="00FA43DC" w:rsidP="00FA43DC">
                      <w:r>
                        <w:t xml:space="preserve">        f[</w:t>
                      </w:r>
                      <w:proofErr w:type="gramStart"/>
                      <w:r>
                        <w:t>6]&lt;</w:t>
                      </w:r>
                      <w:proofErr w:type="gramEnd"/>
                      <w:r>
                        <w:t>=f[5];</w:t>
                      </w:r>
                    </w:p>
                    <w:p w14:paraId="18668599" w14:textId="77777777" w:rsidR="00FA43DC" w:rsidRDefault="00FA43DC" w:rsidP="00FA43DC">
                      <w:r>
                        <w:t xml:space="preserve">        f[</w:t>
                      </w:r>
                      <w:proofErr w:type="gramStart"/>
                      <w:r>
                        <w:t>7]&lt;</w:t>
                      </w:r>
                      <w:proofErr w:type="gramEnd"/>
                      <w:r>
                        <w:t xml:space="preserve">=f[6]; </w:t>
                      </w:r>
                    </w:p>
                    <w:p w14:paraId="302008B0" w14:textId="77777777" w:rsidR="00FA43DC" w:rsidRDefault="00FA43DC" w:rsidP="00FA43DC">
                      <w:r>
                        <w:t xml:space="preserve">    end</w:t>
                      </w:r>
                    </w:p>
                    <w:p w14:paraId="57FA1410" w14:textId="77777777" w:rsidR="00FA43DC" w:rsidRDefault="00FA43DC" w:rsidP="00FA43DC">
                      <w:r>
                        <w:t xml:space="preserve">    </w:t>
                      </w:r>
                    </w:p>
                    <w:p w14:paraId="221F16D7" w14:textId="7F26DCEE" w:rsidR="00FA43DC" w:rsidRDefault="00FA43DC" w:rsidP="00FA43DC">
                      <w:proofErr w:type="spellStart"/>
                      <w:r>
                        <w:t>endmodule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663428FB" w14:textId="447B573E" w:rsidR="00FA43DC" w:rsidRPr="00DF7C7A" w:rsidRDefault="00FA43DC" w:rsidP="00DB446D">
      <w:pPr>
        <w:rPr>
          <w:rFonts w:ascii="Palatino" w:hAnsi="Palatino" w:cs="Arial" w:hint="eastAsia"/>
          <w:szCs w:val="24"/>
        </w:rPr>
      </w:pPr>
    </w:p>
    <w:p w14:paraId="3505C717" w14:textId="77777777" w:rsidR="00FA43DC" w:rsidRDefault="00DF7C7A" w:rsidP="00FA43DC">
      <w:pPr>
        <w:rPr>
          <w:rFonts w:ascii="Palatino" w:hAnsi="Palatino" w:cs="Arial"/>
          <w:szCs w:val="24"/>
        </w:rPr>
      </w:pPr>
      <w:r w:rsidRPr="00DF7C7A">
        <w:rPr>
          <w:rFonts w:ascii="Palatino" w:hAnsi="Palatino" w:cs="Arial"/>
          <w:szCs w:val="24"/>
        </w:rPr>
        <w:tab/>
      </w:r>
      <w:r w:rsidRPr="00DF7C7A"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>(3</w:t>
      </w:r>
      <w:r w:rsidRPr="00DF7C7A">
        <w:rPr>
          <w:rFonts w:ascii="Palatino" w:hAnsi="Palatino" w:cs="Arial"/>
          <w:szCs w:val="24"/>
        </w:rPr>
        <w:t>) Verification</w:t>
      </w:r>
    </w:p>
    <w:p w14:paraId="1B60C1FE" w14:textId="43B5EB04" w:rsidR="00737C6B" w:rsidRDefault="00FA43DC" w:rsidP="00FA43DC">
      <w:pPr>
        <w:jc w:val="center"/>
        <w:rPr>
          <w:rFonts w:ascii="Palatino" w:hAnsi="Palatino" w:cs="Arial" w:hint="eastAsia"/>
          <w:szCs w:val="24"/>
        </w:rPr>
      </w:pPr>
      <w:r>
        <w:rPr>
          <w:rFonts w:ascii="Palatino" w:hAnsi="Palatino" w:cs="Arial" w:hint="eastAsia"/>
          <w:szCs w:val="24"/>
        </w:rPr>
        <w:t>模擬結果如下：</w:t>
      </w:r>
      <w:r>
        <w:rPr>
          <w:rFonts w:ascii="Palatino" w:hAnsi="Palatino" w:cs="Arial" w:hint="eastAsia"/>
          <w:noProof/>
          <w:szCs w:val="24"/>
        </w:rPr>
        <w:drawing>
          <wp:inline distT="0" distB="0" distL="0" distR="0" wp14:anchorId="08DF7FD0" wp14:editId="49E82E24">
            <wp:extent cx="5395690" cy="303339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elab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208" cy="303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A450" w14:textId="30948EAC" w:rsidR="00DF7C7A" w:rsidRPr="00DF7C7A" w:rsidRDefault="00DF7C7A" w:rsidP="00DF7C7A">
      <w:pPr>
        <w:widowControl/>
        <w:rPr>
          <w:rFonts w:ascii="Palatino" w:hAnsi="Palatino" w:cs="Arial" w:hint="eastAsia"/>
          <w:szCs w:val="24"/>
        </w:rPr>
      </w:pPr>
      <w:r>
        <w:rPr>
          <w:rFonts w:ascii="Palatino" w:hAnsi="Palatino" w:cs="Arial"/>
          <w:szCs w:val="24"/>
        </w:rPr>
        <w:br w:type="page"/>
      </w:r>
    </w:p>
    <w:p w14:paraId="7D28C0BE" w14:textId="2BE513C0" w:rsidR="00DF7C7A" w:rsidRDefault="00DF7C7A" w:rsidP="00DF7C7A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sz w:val="28"/>
          <w:szCs w:val="28"/>
        </w:rPr>
        <w:lastRenderedPageBreak/>
        <w:t>2.</w:t>
      </w:r>
      <w:r>
        <w:rPr>
          <w:rFonts w:ascii="Palatino" w:hAnsi="Palatino" w:cs="Arial"/>
          <w:b/>
          <w:sz w:val="28"/>
          <w:szCs w:val="28"/>
        </w:rPr>
        <w:t xml:space="preserve"> A </w:t>
      </w:r>
      <w:r w:rsidRPr="00DF7C7A">
        <w:rPr>
          <w:rFonts w:ascii="Palatino" w:hAnsi="Palatino" w:cs="Arial"/>
          <w:b/>
          <w:sz w:val="28"/>
          <w:szCs w:val="28"/>
        </w:rPr>
        <w:t xml:space="preserve">ring counter </w:t>
      </w:r>
      <w:r>
        <w:rPr>
          <w:rFonts w:ascii="Palatino" w:hAnsi="Palatino" w:cs="Arial"/>
          <w:b/>
          <w:sz w:val="28"/>
          <w:szCs w:val="28"/>
        </w:rPr>
        <w:t>that its</w:t>
      </w:r>
      <w:r w:rsidRPr="00DF7C7A">
        <w:rPr>
          <w:rFonts w:ascii="Palatino" w:hAnsi="Palatino" w:cs="Arial"/>
          <w:b/>
          <w:sz w:val="28"/>
          <w:szCs w:val="28"/>
        </w:rPr>
        <w:t xml:space="preserve"> initial value can be set randomly.</w:t>
      </w:r>
    </w:p>
    <w:p w14:paraId="0E336BC5" w14:textId="77777777" w:rsidR="00FA43DC" w:rsidRDefault="00FA43DC" w:rsidP="00DF7C7A">
      <w:pPr>
        <w:rPr>
          <w:rFonts w:ascii="Palatino" w:hAnsi="Palatino" w:cs="Arial"/>
          <w:b/>
          <w:sz w:val="28"/>
          <w:szCs w:val="28"/>
        </w:rPr>
      </w:pPr>
    </w:p>
    <w:p w14:paraId="2B11F4BA" w14:textId="7ADE4773" w:rsidR="00FA43DC" w:rsidRDefault="00DF7C7A" w:rsidP="00DF7C7A">
      <w:pPr>
        <w:rPr>
          <w:rFonts w:ascii="Palatino" w:hAnsi="Palatino" w:cs="Arial" w:hint="eastAsia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ab/>
        <w:t>Design Specification</w:t>
      </w:r>
    </w:p>
    <w:p w14:paraId="652D391D" w14:textId="1E771B10" w:rsidR="00FA43DC" w:rsidRPr="00FA43DC" w:rsidRDefault="00DF7C7A" w:rsidP="00FA43DC">
      <w:pPr>
        <w:rPr>
          <w:rFonts w:ascii="Palatino" w:hAnsi="Palatino" w:cs="Arial" w:hint="eastAsia"/>
          <w:szCs w:val="24"/>
        </w:rPr>
      </w:pPr>
      <w:r w:rsidRPr="00DF7C7A">
        <w:rPr>
          <w:rFonts w:ascii="Palatino" w:hAnsi="Palatino" w:cs="Arial"/>
          <w:szCs w:val="24"/>
        </w:rPr>
        <w:tab/>
      </w:r>
      <w:r w:rsidRPr="00DF7C7A">
        <w:rPr>
          <w:rFonts w:ascii="Palatino" w:hAnsi="Palatino" w:cs="Arial"/>
          <w:szCs w:val="24"/>
        </w:rPr>
        <w:tab/>
        <w:t>(1</w:t>
      </w:r>
      <w:r w:rsidRPr="00DF7C7A">
        <w:rPr>
          <w:rFonts w:ascii="Palatino" w:hAnsi="Palatino" w:cs="Arial" w:hint="eastAsia"/>
          <w:szCs w:val="24"/>
        </w:rPr>
        <w:t>) I/O ports</w:t>
      </w:r>
    </w:p>
    <w:p w14:paraId="12F50473" w14:textId="7494DEDC" w:rsidR="00FA43DC" w:rsidRPr="00FA43DC" w:rsidRDefault="00FA43DC" w:rsidP="00FA43DC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  <w:t xml:space="preserve">input </w:t>
      </w:r>
      <w:proofErr w:type="spellStart"/>
      <w:r>
        <w:rPr>
          <w:rFonts w:ascii="Palatino" w:hAnsi="Palatino" w:cs="Arial"/>
          <w:szCs w:val="24"/>
        </w:rPr>
        <w:t>clk</w:t>
      </w:r>
      <w:proofErr w:type="spellEnd"/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 w:hint="eastAsia"/>
          <w:szCs w:val="24"/>
        </w:rPr>
        <w:t>共同時脈，</w:t>
      </w:r>
      <w:r>
        <w:rPr>
          <w:rFonts w:ascii="Palatino" w:hAnsi="Palatino" w:cs="Arial" w:hint="eastAsia"/>
          <w:szCs w:val="24"/>
        </w:rPr>
        <w:t>100MH</w:t>
      </w:r>
      <w:r>
        <w:rPr>
          <w:rFonts w:ascii="Palatino" w:hAnsi="Palatino" w:cs="Arial"/>
          <w:szCs w:val="24"/>
        </w:rPr>
        <w:t>z</w:t>
      </w:r>
      <w:r>
        <w:rPr>
          <w:rFonts w:ascii="Palatino" w:hAnsi="Palatino" w:cs="Arial" w:hint="eastAsia"/>
          <w:szCs w:val="24"/>
        </w:rPr>
        <w:t>，</w:t>
      </w:r>
      <w:proofErr w:type="gramStart"/>
      <w:r>
        <w:rPr>
          <w:rFonts w:ascii="Palatino" w:hAnsi="Palatino" w:cs="Arial" w:hint="eastAsia"/>
          <w:szCs w:val="24"/>
        </w:rPr>
        <w:t>採正緣</w:t>
      </w:r>
      <w:proofErr w:type="gramEnd"/>
      <w:r>
        <w:rPr>
          <w:rFonts w:ascii="Palatino" w:hAnsi="Palatino" w:cs="Arial" w:hint="eastAsia"/>
          <w:szCs w:val="24"/>
        </w:rPr>
        <w:t>觸發。</w:t>
      </w:r>
    </w:p>
    <w:p w14:paraId="5CB86D5E" w14:textId="460D2D41" w:rsidR="00FA43DC" w:rsidRPr="00FA43DC" w:rsidRDefault="00FA43DC" w:rsidP="00FA43DC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  <w:t xml:space="preserve">input </w:t>
      </w:r>
      <w:proofErr w:type="spellStart"/>
      <w:r>
        <w:rPr>
          <w:rFonts w:ascii="Palatino" w:hAnsi="Palatino" w:cs="Arial"/>
          <w:szCs w:val="24"/>
        </w:rPr>
        <w:t>rst</w:t>
      </w:r>
      <w:proofErr w:type="spellEnd"/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 w:hint="eastAsia"/>
          <w:szCs w:val="24"/>
        </w:rPr>
        <w:t>開關，</w:t>
      </w:r>
      <w:proofErr w:type="gramStart"/>
      <w:r>
        <w:rPr>
          <w:rFonts w:ascii="Palatino" w:hAnsi="Palatino" w:cs="Arial" w:hint="eastAsia"/>
          <w:szCs w:val="24"/>
        </w:rPr>
        <w:t>採負緣</w:t>
      </w:r>
      <w:proofErr w:type="gramEnd"/>
      <w:r>
        <w:rPr>
          <w:rFonts w:ascii="Palatino" w:hAnsi="Palatino" w:cs="Arial" w:hint="eastAsia"/>
          <w:szCs w:val="24"/>
        </w:rPr>
        <w:t>觸發。</w:t>
      </w:r>
    </w:p>
    <w:p w14:paraId="72516AFC" w14:textId="579CA536" w:rsidR="00FA43DC" w:rsidRDefault="00FA43DC" w:rsidP="00FA43DC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 w:rsidRPr="00FA43DC">
        <w:rPr>
          <w:rFonts w:ascii="Palatino" w:hAnsi="Palatino" w:cs="Arial"/>
          <w:szCs w:val="24"/>
        </w:rPr>
        <w:t xml:space="preserve">output </w:t>
      </w:r>
      <w:r>
        <w:rPr>
          <w:rFonts w:ascii="Palatino" w:hAnsi="Palatino" w:cs="Arial"/>
          <w:szCs w:val="24"/>
        </w:rPr>
        <w:t>[7:0] f</w:t>
      </w: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 w:hint="eastAsia"/>
          <w:szCs w:val="24"/>
        </w:rPr>
        <w:t>七個</w:t>
      </w:r>
      <w:r>
        <w:rPr>
          <w:rFonts w:ascii="Palatino" w:hAnsi="Palatino" w:cs="Arial" w:hint="eastAsia"/>
          <w:szCs w:val="24"/>
        </w:rPr>
        <w:t>DFF</w:t>
      </w:r>
      <w:r>
        <w:rPr>
          <w:rFonts w:ascii="Palatino" w:hAnsi="Palatino" w:cs="Arial" w:hint="eastAsia"/>
          <w:szCs w:val="24"/>
        </w:rPr>
        <w:t>的輸出。</w:t>
      </w:r>
    </w:p>
    <w:p w14:paraId="2F7AED9F" w14:textId="77777777" w:rsidR="00F613F2" w:rsidRPr="00DF7C7A" w:rsidRDefault="00F613F2" w:rsidP="00FA43DC">
      <w:pPr>
        <w:rPr>
          <w:rFonts w:ascii="Palatino" w:hAnsi="Palatino" w:cs="Arial" w:hint="eastAsia"/>
          <w:szCs w:val="24"/>
        </w:rPr>
      </w:pPr>
    </w:p>
    <w:p w14:paraId="1C79F6F9" w14:textId="27054DEC" w:rsidR="00DF7C7A" w:rsidRDefault="00DF7C7A" w:rsidP="00DF7C7A">
      <w:pPr>
        <w:rPr>
          <w:rFonts w:ascii="Palatino" w:hAnsi="Palatino" w:cs="Arial"/>
          <w:szCs w:val="24"/>
        </w:rPr>
      </w:pPr>
      <w:r w:rsidRPr="00DF7C7A">
        <w:rPr>
          <w:rFonts w:ascii="Palatino" w:hAnsi="Palatino" w:cs="Arial"/>
          <w:szCs w:val="24"/>
        </w:rPr>
        <w:tab/>
      </w:r>
      <w:r w:rsidRPr="00DF7C7A">
        <w:rPr>
          <w:rFonts w:ascii="Palatino" w:hAnsi="Palatino" w:cs="Arial"/>
          <w:szCs w:val="24"/>
        </w:rPr>
        <w:tab/>
        <w:t>(2) Block Diagram</w:t>
      </w:r>
    </w:p>
    <w:p w14:paraId="118B21AA" w14:textId="68626DE5" w:rsidR="00FA43DC" w:rsidRDefault="00FA43DC" w:rsidP="00DF7C7A">
      <w:pPr>
        <w:rPr>
          <w:rFonts w:ascii="Palatino" w:hAnsi="Palatino" w:cs="Arial"/>
          <w:szCs w:val="24"/>
        </w:rPr>
      </w:pPr>
    </w:p>
    <w:p w14:paraId="231ED33E" w14:textId="4624FAAC" w:rsidR="00F613F2" w:rsidRDefault="00F613F2" w:rsidP="00F613F2">
      <w:pPr>
        <w:jc w:val="center"/>
        <w:rPr>
          <w:rFonts w:ascii="Palatino" w:hAnsi="Palatino" w:cs="Arial"/>
          <w:szCs w:val="24"/>
        </w:rPr>
      </w:pPr>
      <w:r>
        <w:rPr>
          <w:rFonts w:ascii="Palatino" w:hAnsi="Palatino" w:cs="Arial"/>
          <w:noProof/>
          <w:szCs w:val="24"/>
        </w:rPr>
        <w:drawing>
          <wp:inline distT="0" distB="0" distL="0" distR="0" wp14:anchorId="5CCB73E1" wp14:editId="5B04119F">
            <wp:extent cx="4055110" cy="1256030"/>
            <wp:effectExtent l="0" t="0" r="254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A81A" w14:textId="77777777" w:rsidR="00F613F2" w:rsidRPr="00DF7C7A" w:rsidRDefault="00F613F2" w:rsidP="00DF7C7A">
      <w:pPr>
        <w:rPr>
          <w:rFonts w:ascii="Palatino" w:hAnsi="Palatino" w:cs="Arial" w:hint="eastAsia"/>
          <w:szCs w:val="24"/>
        </w:rPr>
      </w:pPr>
    </w:p>
    <w:p w14:paraId="0E0461DC" w14:textId="2CAF5882" w:rsidR="00DF7C7A" w:rsidRDefault="00DF7C7A" w:rsidP="00DF7C7A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ab/>
        <w:t>Design Implementation</w:t>
      </w:r>
    </w:p>
    <w:p w14:paraId="73135AE4" w14:textId="53542C7C" w:rsidR="00F613F2" w:rsidRDefault="00F613F2" w:rsidP="00DF7C7A">
      <w:pPr>
        <w:rPr>
          <w:rFonts w:ascii="Palatino" w:hAnsi="Palatino" w:cs="Arial"/>
          <w:szCs w:val="24"/>
        </w:rPr>
      </w:pPr>
    </w:p>
    <w:p w14:paraId="5F3B68B6" w14:textId="788500CE" w:rsidR="00F51833" w:rsidRDefault="00F51833" w:rsidP="00DF7C7A">
      <w:pPr>
        <w:rPr>
          <w:rFonts w:ascii="Palatino" w:hAnsi="Palatino" w:cs="Arial"/>
          <w:szCs w:val="24"/>
        </w:rPr>
      </w:pPr>
      <w:r>
        <w:rPr>
          <w:rFonts w:ascii="Palatino" w:hAnsi="Palatino" w:cs="Arial" w:hint="eastAsia"/>
          <w:szCs w:val="24"/>
        </w:rPr>
        <w:t xml:space="preserve">　　我習慣把１</w:t>
      </w:r>
      <w:r>
        <w:rPr>
          <w:rFonts w:ascii="Palatino" w:hAnsi="Palatino" w:cs="Arial" w:hint="eastAsia"/>
          <w:szCs w:val="24"/>
        </w:rPr>
        <w:t>H</w:t>
      </w:r>
      <w:r>
        <w:rPr>
          <w:rFonts w:ascii="Palatino" w:hAnsi="Palatino" w:cs="Arial"/>
          <w:szCs w:val="24"/>
        </w:rPr>
        <w:t>z</w:t>
      </w:r>
      <w:r>
        <w:rPr>
          <w:rFonts w:ascii="Palatino" w:hAnsi="Palatino" w:cs="Arial" w:hint="eastAsia"/>
          <w:szCs w:val="24"/>
        </w:rPr>
        <w:t>的</w:t>
      </w:r>
      <w:r>
        <w:rPr>
          <w:rFonts w:ascii="Palatino" w:hAnsi="Palatino" w:cs="Arial" w:hint="eastAsia"/>
          <w:szCs w:val="24"/>
        </w:rPr>
        <w:t>Clock</w:t>
      </w:r>
      <w:r>
        <w:rPr>
          <w:rFonts w:ascii="Palatino" w:hAnsi="Palatino" w:cs="Arial" w:hint="eastAsia"/>
          <w:szCs w:val="24"/>
        </w:rPr>
        <w:t>也接成</w:t>
      </w:r>
      <w:r>
        <w:rPr>
          <w:rFonts w:ascii="Palatino" w:hAnsi="Palatino" w:cs="Arial" w:hint="eastAsia"/>
          <w:szCs w:val="24"/>
        </w:rPr>
        <w:t>Output</w:t>
      </w:r>
      <w:r>
        <w:rPr>
          <w:rFonts w:ascii="Palatino" w:hAnsi="Palatino" w:cs="Arial" w:hint="eastAsia"/>
          <w:szCs w:val="24"/>
        </w:rPr>
        <w:t>方便觀察。</w:t>
      </w:r>
    </w:p>
    <w:p w14:paraId="217CCF75" w14:textId="77777777" w:rsidR="00D26EFC" w:rsidRPr="00F613F2" w:rsidRDefault="00D26EFC" w:rsidP="00DF7C7A">
      <w:pPr>
        <w:rPr>
          <w:rFonts w:ascii="Palatino" w:hAnsi="Palatino" w:cs="Arial" w:hint="eastAsia"/>
          <w:szCs w:val="24"/>
        </w:rPr>
      </w:pPr>
    </w:p>
    <w:p w14:paraId="592AFFA0" w14:textId="74720689" w:rsidR="00DF7C7A" w:rsidRDefault="00DF7C7A" w:rsidP="00DF7C7A">
      <w:pPr>
        <w:rPr>
          <w:rFonts w:ascii="Palatino" w:hAnsi="Palatino" w:cs="Arial"/>
          <w:szCs w:val="24"/>
        </w:rPr>
      </w:pPr>
      <w:r w:rsidRPr="00DF7C7A">
        <w:rPr>
          <w:rFonts w:ascii="Palatino" w:hAnsi="Palatino" w:cs="Arial"/>
          <w:szCs w:val="24"/>
        </w:rPr>
        <w:tab/>
      </w:r>
      <w:r w:rsidRPr="00DF7C7A">
        <w:rPr>
          <w:rFonts w:ascii="Palatino" w:hAnsi="Palatino" w:cs="Arial"/>
          <w:szCs w:val="24"/>
        </w:rPr>
        <w:tab/>
        <w:t>(1) Logic Diagram</w:t>
      </w:r>
    </w:p>
    <w:p w14:paraId="2B93E83C" w14:textId="7403E269" w:rsidR="00F51833" w:rsidRDefault="00F51833" w:rsidP="00DF7C7A">
      <w:pPr>
        <w:rPr>
          <w:rFonts w:ascii="Palatino" w:hAnsi="Palatino" w:cs="Arial"/>
          <w:szCs w:val="24"/>
        </w:rPr>
      </w:pPr>
    </w:p>
    <w:p w14:paraId="5411DAFE" w14:textId="0A06C4EE" w:rsidR="00CD322B" w:rsidRDefault="00CD322B" w:rsidP="00CD322B">
      <w:pPr>
        <w:jc w:val="center"/>
        <w:rPr>
          <w:rFonts w:ascii="Palatino" w:hAnsi="Palatino" w:cs="Arial"/>
          <w:szCs w:val="24"/>
        </w:rPr>
      </w:pPr>
      <w:r>
        <w:rPr>
          <w:rFonts w:ascii="Palatino" w:hAnsi="Palatino" w:cs="Arial" w:hint="eastAsia"/>
          <w:noProof/>
          <w:szCs w:val="24"/>
        </w:rPr>
        <w:drawing>
          <wp:inline distT="0" distB="0" distL="0" distR="0" wp14:anchorId="59D2A5A9" wp14:editId="570429F6">
            <wp:extent cx="3395876" cy="4630908"/>
            <wp:effectExtent l="0" t="7937" r="6667" b="6668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9855336_1615069481880569_1320331864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23473" cy="46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7AA2" w14:textId="20B45DE9" w:rsidR="00DF7C7A" w:rsidRDefault="00DF7C7A" w:rsidP="00DF7C7A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>(2</w:t>
      </w:r>
      <w:r>
        <w:rPr>
          <w:rFonts w:ascii="Palatino" w:hAnsi="Palatino" w:cs="Arial" w:hint="eastAsia"/>
          <w:szCs w:val="24"/>
        </w:rPr>
        <w:t>) Verilog codes</w:t>
      </w:r>
    </w:p>
    <w:p w14:paraId="22478424" w14:textId="7C2C6561" w:rsidR="00F51833" w:rsidRDefault="007E6648" w:rsidP="00DF7C7A">
      <w:pPr>
        <w:rPr>
          <w:rFonts w:ascii="Palatino" w:hAnsi="Palatino" w:cs="Arial"/>
          <w:szCs w:val="24"/>
        </w:rPr>
      </w:pPr>
      <w:r w:rsidRPr="007E6648">
        <w:rPr>
          <w:rFonts w:ascii="Palatino" w:hAnsi="Palatino" w:cs="Arial"/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E3A327F" wp14:editId="2C50CA99">
                <wp:simplePos x="0" y="0"/>
                <wp:positionH relativeFrom="margin">
                  <wp:align>left</wp:align>
                </wp:positionH>
                <wp:positionV relativeFrom="paragraph">
                  <wp:posOffset>127194</wp:posOffset>
                </wp:positionV>
                <wp:extent cx="3060700" cy="1404620"/>
                <wp:effectExtent l="0" t="0" r="25400" b="14605"/>
                <wp:wrapSquare wrapText="bothSides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76C64" w14:textId="0F0DDF1E" w:rsidR="007E6648" w:rsidRDefault="007E6648" w:rsidP="007E6648">
                            <w:r>
                              <w:t>`timescale 1ns / 1ps</w:t>
                            </w:r>
                          </w:p>
                          <w:p w14:paraId="30E61564" w14:textId="77777777" w:rsidR="007E6648" w:rsidRDefault="007E6648" w:rsidP="007E6648"/>
                          <w:p w14:paraId="05CF67BC" w14:textId="77777777" w:rsidR="007E6648" w:rsidRDefault="007E6648" w:rsidP="007E6648">
                            <w:r>
                              <w:t>module lab4_2(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 xml:space="preserve">, f, 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>, clk_1hz);</w:t>
                            </w:r>
                          </w:p>
                          <w:p w14:paraId="00CB58F0" w14:textId="77777777" w:rsidR="007E6648" w:rsidRDefault="007E6648" w:rsidP="007E6648"/>
                          <w:p w14:paraId="141FA729" w14:textId="77777777" w:rsidR="007E6648" w:rsidRDefault="007E6648" w:rsidP="007E6648">
                            <w:r>
                              <w:t xml:space="preserve">input 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D5C9DAC" w14:textId="77777777" w:rsidR="007E6648" w:rsidRDefault="007E6648" w:rsidP="007E6648">
                            <w:r>
                              <w:t xml:space="preserve">input 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519A34C" w14:textId="77777777" w:rsidR="007E6648" w:rsidRDefault="007E6648" w:rsidP="007E6648">
                            <w:r>
                              <w:t>output wire clk_1hz;</w:t>
                            </w:r>
                          </w:p>
                          <w:p w14:paraId="439A413C" w14:textId="77777777" w:rsidR="007E6648" w:rsidRDefault="007E6648" w:rsidP="007E6648">
                            <w:r>
                              <w:t xml:space="preserve">output </w:t>
                            </w:r>
                            <w:proofErr w:type="spellStart"/>
                            <w:r>
                              <w:t>reg</w:t>
                            </w:r>
                            <w:proofErr w:type="spellEnd"/>
                            <w:r>
                              <w:t xml:space="preserve"> [7:0] f;</w:t>
                            </w:r>
                          </w:p>
                          <w:p w14:paraId="0FC579D9" w14:textId="77777777" w:rsidR="007E6648" w:rsidRDefault="007E6648" w:rsidP="007E6648">
                            <w:proofErr w:type="spellStart"/>
                            <w:r>
                              <w:t>reg</w:t>
                            </w:r>
                            <w:proofErr w:type="spellEnd"/>
                            <w:r>
                              <w:t xml:space="preserve"> [7:0] random;</w:t>
                            </w:r>
                          </w:p>
                          <w:p w14:paraId="25E029F0" w14:textId="77777777" w:rsidR="007E6648" w:rsidRDefault="007E6648" w:rsidP="007E6648">
                            <w:proofErr w:type="spellStart"/>
                            <w:r>
                              <w:t>reg</w:t>
                            </w:r>
                            <w:proofErr w:type="spellEnd"/>
                            <w:r>
                              <w:t xml:space="preserve"> [7:0] count;</w:t>
                            </w:r>
                          </w:p>
                          <w:p w14:paraId="23B5A731" w14:textId="77777777" w:rsidR="007E6648" w:rsidRDefault="007E6648" w:rsidP="007E6648">
                            <w:proofErr w:type="spellStart"/>
                            <w:r>
                              <w:t>reg</w:t>
                            </w:r>
                            <w:proofErr w:type="spellEnd"/>
                            <w:r>
                              <w:t xml:space="preserve"> [7:0] </w:t>
                            </w:r>
                            <w:proofErr w:type="spellStart"/>
                            <w:r>
                              <w:t>count_temp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ADBD5D3" w14:textId="77777777" w:rsidR="007E6648" w:rsidRDefault="007E6648" w:rsidP="007E6648"/>
                          <w:p w14:paraId="2EA6BD05" w14:textId="77777777" w:rsidR="007E6648" w:rsidRDefault="007E6648" w:rsidP="007E6648">
                            <w:r>
                              <w:t>lab3_2 U0</w:t>
                            </w:r>
                            <w:proofErr w:type="gramStart"/>
                            <w:r>
                              <w:t>(.</w:t>
                            </w:r>
                            <w:proofErr w:type="spellStart"/>
                            <w:r>
                              <w:t>rst</w:t>
                            </w:r>
                            <w:proofErr w:type="gramEnd"/>
                            <w:r>
                              <w:t>_n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), .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>), .signal(clk_1hz));</w:t>
                            </w:r>
                          </w:p>
                          <w:p w14:paraId="4DAE3997" w14:textId="77777777" w:rsidR="007E6648" w:rsidRDefault="007E6648" w:rsidP="007E6648"/>
                          <w:p w14:paraId="2FE4285A" w14:textId="77777777" w:rsidR="007E6648" w:rsidRDefault="007E6648" w:rsidP="007E6648">
                            <w:r>
                              <w:t>always@(count)</w:t>
                            </w:r>
                          </w:p>
                          <w:p w14:paraId="5EECDE02" w14:textId="77777777" w:rsidR="007E6648" w:rsidRDefault="007E6648" w:rsidP="007E6648">
                            <w:r>
                              <w:t xml:space="preserve">    </w:t>
                            </w:r>
                            <w:proofErr w:type="spellStart"/>
                            <w:r>
                              <w:t>count_temp</w:t>
                            </w:r>
                            <w:proofErr w:type="spellEnd"/>
                            <w:r>
                              <w:t xml:space="preserve"> &lt;= count + 1;</w:t>
                            </w:r>
                          </w:p>
                          <w:p w14:paraId="400DE059" w14:textId="77777777" w:rsidR="007E6648" w:rsidRDefault="007E6648" w:rsidP="007E6648"/>
                          <w:p w14:paraId="6F648634" w14:textId="77777777" w:rsidR="007E6648" w:rsidRDefault="007E6648" w:rsidP="007E6648">
                            <w:r>
                              <w:t xml:space="preserve"> always@ (</w:t>
                            </w:r>
                            <w:proofErr w:type="spellStart"/>
                            <w:r>
                              <w:t>posedge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 xml:space="preserve"> or </w:t>
                            </w:r>
                            <w:proofErr w:type="spellStart"/>
                            <w:r>
                              <w:t>negedge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E7D6ADA" w14:textId="77777777" w:rsidR="007E6648" w:rsidRDefault="007E6648" w:rsidP="007E6648">
                            <w:r>
                              <w:t xml:space="preserve">    if (~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C79380A" w14:textId="77777777" w:rsidR="007E6648" w:rsidRDefault="007E6648" w:rsidP="007E6648">
                            <w:r>
                              <w:t xml:space="preserve">        random &lt;= </w:t>
                            </w:r>
                            <w:proofErr w:type="spellStart"/>
                            <w:r>
                              <w:t>count_temp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167A170" w14:textId="77777777" w:rsidR="007E6648" w:rsidRDefault="007E6648" w:rsidP="007E6648">
                            <w:r>
                              <w:t xml:space="preserve">    else</w:t>
                            </w:r>
                          </w:p>
                          <w:p w14:paraId="3FA91C4E" w14:textId="77777777" w:rsidR="007E6648" w:rsidRDefault="007E6648" w:rsidP="007E6648">
                            <w:r>
                              <w:t xml:space="preserve">        count &lt;= </w:t>
                            </w:r>
                            <w:proofErr w:type="spellStart"/>
                            <w:r>
                              <w:t>count_temp</w:t>
                            </w:r>
                            <w:proofErr w:type="spellEnd"/>
                            <w:r>
                              <w:t xml:space="preserve">; </w:t>
                            </w:r>
                          </w:p>
                          <w:p w14:paraId="55AFB546" w14:textId="77777777" w:rsidR="007E6648" w:rsidRDefault="007E6648" w:rsidP="007E6648"/>
                          <w:p w14:paraId="50CA2F92" w14:textId="77777777" w:rsidR="007E6648" w:rsidRDefault="007E6648" w:rsidP="007E6648">
                            <w:r>
                              <w:t>always@ (</w:t>
                            </w:r>
                            <w:proofErr w:type="spellStart"/>
                            <w:r>
                              <w:t>posedge</w:t>
                            </w:r>
                            <w:proofErr w:type="spellEnd"/>
                            <w:r>
                              <w:t xml:space="preserve"> clk_1hz or </w:t>
                            </w:r>
                            <w:proofErr w:type="spellStart"/>
                            <w:r>
                              <w:t>negedge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78FD884" w14:textId="77777777" w:rsidR="007E6648" w:rsidRDefault="007E6648" w:rsidP="007E6648">
                            <w:r>
                              <w:t xml:space="preserve">    if (~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472300B" w14:textId="77777777" w:rsidR="007E6648" w:rsidRDefault="007E6648" w:rsidP="007E6648">
                            <w:r>
                              <w:t xml:space="preserve">        f &lt;= random;</w:t>
                            </w:r>
                          </w:p>
                          <w:p w14:paraId="0BAA0C03" w14:textId="77777777" w:rsidR="007E6648" w:rsidRDefault="007E6648" w:rsidP="007E6648">
                            <w:r>
                              <w:t xml:space="preserve">    else</w:t>
                            </w:r>
                          </w:p>
                          <w:p w14:paraId="159B85CA" w14:textId="77777777" w:rsidR="007E6648" w:rsidRDefault="007E6648" w:rsidP="007E6648">
                            <w:r>
                              <w:t xml:space="preserve">    begin</w:t>
                            </w:r>
                          </w:p>
                          <w:p w14:paraId="0A6860CA" w14:textId="77777777" w:rsidR="007E6648" w:rsidRDefault="007E6648" w:rsidP="007E6648">
                            <w:r>
                              <w:t xml:space="preserve">        f[</w:t>
                            </w:r>
                            <w:proofErr w:type="gramStart"/>
                            <w:r>
                              <w:t>0]&lt;</w:t>
                            </w:r>
                            <w:proofErr w:type="gramEnd"/>
                            <w:r>
                              <w:t>=f[7];</w:t>
                            </w:r>
                          </w:p>
                          <w:p w14:paraId="6155E705" w14:textId="77777777" w:rsidR="007E6648" w:rsidRDefault="007E6648" w:rsidP="007E6648">
                            <w:r>
                              <w:t xml:space="preserve">        f[</w:t>
                            </w:r>
                            <w:proofErr w:type="gramStart"/>
                            <w:r>
                              <w:t>1]&lt;</w:t>
                            </w:r>
                            <w:proofErr w:type="gramEnd"/>
                            <w:r>
                              <w:t>=f[0];</w:t>
                            </w:r>
                          </w:p>
                          <w:p w14:paraId="378C8927" w14:textId="77777777" w:rsidR="007E6648" w:rsidRDefault="007E6648" w:rsidP="007E6648">
                            <w:r>
                              <w:t xml:space="preserve">        f[</w:t>
                            </w:r>
                            <w:proofErr w:type="gramStart"/>
                            <w:r>
                              <w:t>2]&lt;</w:t>
                            </w:r>
                            <w:proofErr w:type="gramEnd"/>
                            <w:r>
                              <w:t>=f[1];</w:t>
                            </w:r>
                          </w:p>
                          <w:p w14:paraId="25766AF2" w14:textId="77777777" w:rsidR="007E6648" w:rsidRDefault="007E6648" w:rsidP="007E6648">
                            <w:r>
                              <w:t xml:space="preserve">        f[</w:t>
                            </w:r>
                            <w:proofErr w:type="gramStart"/>
                            <w:r>
                              <w:t>3]&lt;</w:t>
                            </w:r>
                            <w:proofErr w:type="gramEnd"/>
                            <w:r>
                              <w:t>=f[2];</w:t>
                            </w:r>
                          </w:p>
                          <w:p w14:paraId="4AF18E38" w14:textId="77777777" w:rsidR="007E6648" w:rsidRDefault="007E6648" w:rsidP="007E6648">
                            <w:r>
                              <w:t xml:space="preserve">        f[</w:t>
                            </w:r>
                            <w:proofErr w:type="gramStart"/>
                            <w:r>
                              <w:t>4]&lt;</w:t>
                            </w:r>
                            <w:proofErr w:type="gramEnd"/>
                            <w:r>
                              <w:t>=f[3];</w:t>
                            </w:r>
                          </w:p>
                          <w:p w14:paraId="2FE9DF0C" w14:textId="77777777" w:rsidR="007E6648" w:rsidRDefault="007E6648" w:rsidP="007E6648">
                            <w:r>
                              <w:t xml:space="preserve">        f[</w:t>
                            </w:r>
                            <w:proofErr w:type="gramStart"/>
                            <w:r>
                              <w:t>5]&lt;</w:t>
                            </w:r>
                            <w:proofErr w:type="gramEnd"/>
                            <w:r>
                              <w:t>=f[4];</w:t>
                            </w:r>
                          </w:p>
                          <w:p w14:paraId="3A1EADFF" w14:textId="77777777" w:rsidR="007E6648" w:rsidRDefault="007E6648" w:rsidP="007E6648">
                            <w:r>
                              <w:t xml:space="preserve">        f[</w:t>
                            </w:r>
                            <w:proofErr w:type="gramStart"/>
                            <w:r>
                              <w:t>6]&lt;</w:t>
                            </w:r>
                            <w:proofErr w:type="gramEnd"/>
                            <w:r>
                              <w:t>=f[5];</w:t>
                            </w:r>
                          </w:p>
                          <w:p w14:paraId="4605D2EC" w14:textId="77777777" w:rsidR="007E6648" w:rsidRDefault="007E6648" w:rsidP="007E6648">
                            <w:r>
                              <w:t xml:space="preserve">        f[</w:t>
                            </w:r>
                            <w:proofErr w:type="gramStart"/>
                            <w:r>
                              <w:t>7]&lt;</w:t>
                            </w:r>
                            <w:proofErr w:type="gramEnd"/>
                            <w:r>
                              <w:t xml:space="preserve">=f[6]; </w:t>
                            </w:r>
                          </w:p>
                          <w:p w14:paraId="687985EB" w14:textId="77777777" w:rsidR="007E6648" w:rsidRDefault="007E6648" w:rsidP="007E6648">
                            <w:r>
                              <w:t xml:space="preserve">    end</w:t>
                            </w:r>
                          </w:p>
                          <w:p w14:paraId="19136E93" w14:textId="77777777" w:rsidR="007E6648" w:rsidRDefault="007E6648" w:rsidP="007E6648">
                            <w:r>
                              <w:t xml:space="preserve">    </w:t>
                            </w:r>
                          </w:p>
                          <w:p w14:paraId="4E505DD4" w14:textId="4090D37B" w:rsidR="007E6648" w:rsidRDefault="007E6648" w:rsidP="007E6648">
                            <w:proofErr w:type="spellStart"/>
                            <w: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3A327F" id="_x0000_s1028" type="#_x0000_t202" style="position:absolute;margin-left:0;margin-top:10pt;width:241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">
                <v:textbox style="mso-fit-shape-to-text:t">
                  <w:txbxContent>
                    <w:p w14:paraId="2C576C64" w14:textId="0F0DDF1E" w:rsidR="007E6648" w:rsidRDefault="007E6648" w:rsidP="007E6648">
                      <w:r>
                        <w:t>`timescale 1ns / 1ps</w:t>
                      </w:r>
                    </w:p>
                    <w:p w14:paraId="30E61564" w14:textId="77777777" w:rsidR="007E6648" w:rsidRDefault="007E6648" w:rsidP="007E6648"/>
                    <w:p w14:paraId="05CF67BC" w14:textId="77777777" w:rsidR="007E6648" w:rsidRDefault="007E6648" w:rsidP="007E6648">
                      <w:r>
                        <w:t>module lab4_2(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 xml:space="preserve">, f,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>, clk_1hz);</w:t>
                      </w:r>
                    </w:p>
                    <w:p w14:paraId="00CB58F0" w14:textId="77777777" w:rsidR="007E6648" w:rsidRDefault="007E6648" w:rsidP="007E6648"/>
                    <w:p w14:paraId="141FA729" w14:textId="77777777" w:rsidR="007E6648" w:rsidRDefault="007E6648" w:rsidP="007E6648">
                      <w:r>
                        <w:t xml:space="preserve">input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>;</w:t>
                      </w:r>
                    </w:p>
                    <w:p w14:paraId="1D5C9DAC" w14:textId="77777777" w:rsidR="007E6648" w:rsidRDefault="007E6648" w:rsidP="007E6648">
                      <w:r>
                        <w:t xml:space="preserve">input 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;</w:t>
                      </w:r>
                    </w:p>
                    <w:p w14:paraId="0519A34C" w14:textId="77777777" w:rsidR="007E6648" w:rsidRDefault="007E6648" w:rsidP="007E6648">
                      <w:r>
                        <w:t>output wire clk_1hz;</w:t>
                      </w:r>
                    </w:p>
                    <w:p w14:paraId="439A413C" w14:textId="77777777" w:rsidR="007E6648" w:rsidRDefault="007E6648" w:rsidP="007E6648">
                      <w:r>
                        <w:t xml:space="preserve">output </w:t>
                      </w:r>
                      <w:proofErr w:type="spellStart"/>
                      <w:r>
                        <w:t>reg</w:t>
                      </w:r>
                      <w:proofErr w:type="spellEnd"/>
                      <w:r>
                        <w:t xml:space="preserve"> [7:0] f;</w:t>
                      </w:r>
                    </w:p>
                    <w:p w14:paraId="0FC579D9" w14:textId="77777777" w:rsidR="007E6648" w:rsidRDefault="007E6648" w:rsidP="007E6648">
                      <w:proofErr w:type="spellStart"/>
                      <w:r>
                        <w:t>reg</w:t>
                      </w:r>
                      <w:proofErr w:type="spellEnd"/>
                      <w:r>
                        <w:t xml:space="preserve"> [7:0] random;</w:t>
                      </w:r>
                    </w:p>
                    <w:p w14:paraId="25E029F0" w14:textId="77777777" w:rsidR="007E6648" w:rsidRDefault="007E6648" w:rsidP="007E6648">
                      <w:proofErr w:type="spellStart"/>
                      <w:r>
                        <w:t>reg</w:t>
                      </w:r>
                      <w:proofErr w:type="spellEnd"/>
                      <w:r>
                        <w:t xml:space="preserve"> [7:0] count;</w:t>
                      </w:r>
                    </w:p>
                    <w:p w14:paraId="23B5A731" w14:textId="77777777" w:rsidR="007E6648" w:rsidRDefault="007E6648" w:rsidP="007E6648">
                      <w:proofErr w:type="spellStart"/>
                      <w:r>
                        <w:t>reg</w:t>
                      </w:r>
                      <w:proofErr w:type="spellEnd"/>
                      <w:r>
                        <w:t xml:space="preserve"> [7:0] </w:t>
                      </w:r>
                      <w:proofErr w:type="spellStart"/>
                      <w:r>
                        <w:t>count_temp</w:t>
                      </w:r>
                      <w:proofErr w:type="spellEnd"/>
                      <w:r>
                        <w:t>;</w:t>
                      </w:r>
                    </w:p>
                    <w:p w14:paraId="0ADBD5D3" w14:textId="77777777" w:rsidR="007E6648" w:rsidRDefault="007E6648" w:rsidP="007E6648"/>
                    <w:p w14:paraId="2EA6BD05" w14:textId="77777777" w:rsidR="007E6648" w:rsidRDefault="007E6648" w:rsidP="007E6648">
                      <w:r>
                        <w:t>lab3_2 U0</w:t>
                      </w:r>
                      <w:proofErr w:type="gramStart"/>
                      <w:r>
                        <w:t>(.</w:t>
                      </w:r>
                      <w:proofErr w:type="spellStart"/>
                      <w:r>
                        <w:t>rst</w:t>
                      </w:r>
                      <w:proofErr w:type="gramEnd"/>
                      <w:r>
                        <w:t>_n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), .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>), .signal(clk_1hz));</w:t>
                      </w:r>
                    </w:p>
                    <w:p w14:paraId="4DAE3997" w14:textId="77777777" w:rsidR="007E6648" w:rsidRDefault="007E6648" w:rsidP="007E6648"/>
                    <w:p w14:paraId="2FE4285A" w14:textId="77777777" w:rsidR="007E6648" w:rsidRDefault="007E6648" w:rsidP="007E6648">
                      <w:r>
                        <w:t>always@(count)</w:t>
                      </w:r>
                    </w:p>
                    <w:p w14:paraId="5EECDE02" w14:textId="77777777" w:rsidR="007E6648" w:rsidRDefault="007E6648" w:rsidP="007E6648">
                      <w:r>
                        <w:t xml:space="preserve">    </w:t>
                      </w:r>
                      <w:proofErr w:type="spellStart"/>
                      <w:r>
                        <w:t>count_temp</w:t>
                      </w:r>
                      <w:proofErr w:type="spellEnd"/>
                      <w:r>
                        <w:t xml:space="preserve"> &lt;= count + 1;</w:t>
                      </w:r>
                    </w:p>
                    <w:p w14:paraId="400DE059" w14:textId="77777777" w:rsidR="007E6648" w:rsidRDefault="007E6648" w:rsidP="007E6648"/>
                    <w:p w14:paraId="6F648634" w14:textId="77777777" w:rsidR="007E6648" w:rsidRDefault="007E6648" w:rsidP="007E6648">
                      <w:r>
                        <w:t xml:space="preserve"> always@ (</w:t>
                      </w:r>
                      <w:proofErr w:type="spellStart"/>
                      <w:r>
                        <w:t>posedge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or </w:t>
                      </w:r>
                      <w:proofErr w:type="spellStart"/>
                      <w:r>
                        <w:t>negedge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)</w:t>
                      </w:r>
                    </w:p>
                    <w:p w14:paraId="7E7D6ADA" w14:textId="77777777" w:rsidR="007E6648" w:rsidRDefault="007E6648" w:rsidP="007E6648">
                      <w:r>
                        <w:t xml:space="preserve">    if (~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)</w:t>
                      </w:r>
                    </w:p>
                    <w:p w14:paraId="2C79380A" w14:textId="77777777" w:rsidR="007E6648" w:rsidRDefault="007E6648" w:rsidP="007E6648">
                      <w:r>
                        <w:t xml:space="preserve">        random &lt;= </w:t>
                      </w:r>
                      <w:proofErr w:type="spellStart"/>
                      <w:r>
                        <w:t>count_temp</w:t>
                      </w:r>
                      <w:proofErr w:type="spellEnd"/>
                      <w:r>
                        <w:t>;</w:t>
                      </w:r>
                    </w:p>
                    <w:p w14:paraId="4167A170" w14:textId="77777777" w:rsidR="007E6648" w:rsidRDefault="007E6648" w:rsidP="007E6648">
                      <w:r>
                        <w:t xml:space="preserve">    else</w:t>
                      </w:r>
                    </w:p>
                    <w:p w14:paraId="3FA91C4E" w14:textId="77777777" w:rsidR="007E6648" w:rsidRDefault="007E6648" w:rsidP="007E6648">
                      <w:r>
                        <w:t xml:space="preserve">        count &lt;= </w:t>
                      </w:r>
                      <w:proofErr w:type="spellStart"/>
                      <w:r>
                        <w:t>count_temp</w:t>
                      </w:r>
                      <w:proofErr w:type="spellEnd"/>
                      <w:r>
                        <w:t xml:space="preserve">; </w:t>
                      </w:r>
                    </w:p>
                    <w:p w14:paraId="55AFB546" w14:textId="77777777" w:rsidR="007E6648" w:rsidRDefault="007E6648" w:rsidP="007E6648"/>
                    <w:p w14:paraId="50CA2F92" w14:textId="77777777" w:rsidR="007E6648" w:rsidRDefault="007E6648" w:rsidP="007E6648">
                      <w:r>
                        <w:t>always@ (</w:t>
                      </w:r>
                      <w:proofErr w:type="spellStart"/>
                      <w:r>
                        <w:t>posedge</w:t>
                      </w:r>
                      <w:proofErr w:type="spellEnd"/>
                      <w:r>
                        <w:t xml:space="preserve"> clk_1hz or </w:t>
                      </w:r>
                      <w:proofErr w:type="spellStart"/>
                      <w:r>
                        <w:t>negedge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)</w:t>
                      </w:r>
                    </w:p>
                    <w:p w14:paraId="778FD884" w14:textId="77777777" w:rsidR="007E6648" w:rsidRDefault="007E6648" w:rsidP="007E6648">
                      <w:r>
                        <w:t xml:space="preserve">    if (~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)</w:t>
                      </w:r>
                    </w:p>
                    <w:p w14:paraId="6472300B" w14:textId="77777777" w:rsidR="007E6648" w:rsidRDefault="007E6648" w:rsidP="007E6648">
                      <w:r>
                        <w:t xml:space="preserve">        f &lt;= random;</w:t>
                      </w:r>
                    </w:p>
                    <w:p w14:paraId="0BAA0C03" w14:textId="77777777" w:rsidR="007E6648" w:rsidRDefault="007E6648" w:rsidP="007E6648">
                      <w:r>
                        <w:t xml:space="preserve">    else</w:t>
                      </w:r>
                    </w:p>
                    <w:p w14:paraId="159B85CA" w14:textId="77777777" w:rsidR="007E6648" w:rsidRDefault="007E6648" w:rsidP="007E6648">
                      <w:r>
                        <w:t xml:space="preserve">    begin</w:t>
                      </w:r>
                    </w:p>
                    <w:p w14:paraId="0A6860CA" w14:textId="77777777" w:rsidR="007E6648" w:rsidRDefault="007E6648" w:rsidP="007E6648">
                      <w:r>
                        <w:t xml:space="preserve">        f[</w:t>
                      </w:r>
                      <w:proofErr w:type="gramStart"/>
                      <w:r>
                        <w:t>0]&lt;</w:t>
                      </w:r>
                      <w:proofErr w:type="gramEnd"/>
                      <w:r>
                        <w:t>=f[7];</w:t>
                      </w:r>
                    </w:p>
                    <w:p w14:paraId="6155E705" w14:textId="77777777" w:rsidR="007E6648" w:rsidRDefault="007E6648" w:rsidP="007E6648">
                      <w:r>
                        <w:t xml:space="preserve">        f[</w:t>
                      </w:r>
                      <w:proofErr w:type="gramStart"/>
                      <w:r>
                        <w:t>1]&lt;</w:t>
                      </w:r>
                      <w:proofErr w:type="gramEnd"/>
                      <w:r>
                        <w:t>=f[0];</w:t>
                      </w:r>
                    </w:p>
                    <w:p w14:paraId="378C8927" w14:textId="77777777" w:rsidR="007E6648" w:rsidRDefault="007E6648" w:rsidP="007E6648">
                      <w:r>
                        <w:t xml:space="preserve">        f[</w:t>
                      </w:r>
                      <w:proofErr w:type="gramStart"/>
                      <w:r>
                        <w:t>2]&lt;</w:t>
                      </w:r>
                      <w:proofErr w:type="gramEnd"/>
                      <w:r>
                        <w:t>=f[1];</w:t>
                      </w:r>
                    </w:p>
                    <w:p w14:paraId="25766AF2" w14:textId="77777777" w:rsidR="007E6648" w:rsidRDefault="007E6648" w:rsidP="007E6648">
                      <w:r>
                        <w:t xml:space="preserve">        f[</w:t>
                      </w:r>
                      <w:proofErr w:type="gramStart"/>
                      <w:r>
                        <w:t>3]&lt;</w:t>
                      </w:r>
                      <w:proofErr w:type="gramEnd"/>
                      <w:r>
                        <w:t>=f[2];</w:t>
                      </w:r>
                    </w:p>
                    <w:p w14:paraId="4AF18E38" w14:textId="77777777" w:rsidR="007E6648" w:rsidRDefault="007E6648" w:rsidP="007E6648">
                      <w:r>
                        <w:t xml:space="preserve">        f[</w:t>
                      </w:r>
                      <w:proofErr w:type="gramStart"/>
                      <w:r>
                        <w:t>4]&lt;</w:t>
                      </w:r>
                      <w:proofErr w:type="gramEnd"/>
                      <w:r>
                        <w:t>=f[3];</w:t>
                      </w:r>
                    </w:p>
                    <w:p w14:paraId="2FE9DF0C" w14:textId="77777777" w:rsidR="007E6648" w:rsidRDefault="007E6648" w:rsidP="007E6648">
                      <w:r>
                        <w:t xml:space="preserve">        f[</w:t>
                      </w:r>
                      <w:proofErr w:type="gramStart"/>
                      <w:r>
                        <w:t>5]&lt;</w:t>
                      </w:r>
                      <w:proofErr w:type="gramEnd"/>
                      <w:r>
                        <w:t>=f[4];</w:t>
                      </w:r>
                    </w:p>
                    <w:p w14:paraId="3A1EADFF" w14:textId="77777777" w:rsidR="007E6648" w:rsidRDefault="007E6648" w:rsidP="007E6648">
                      <w:r>
                        <w:t xml:space="preserve">        f[</w:t>
                      </w:r>
                      <w:proofErr w:type="gramStart"/>
                      <w:r>
                        <w:t>6]&lt;</w:t>
                      </w:r>
                      <w:proofErr w:type="gramEnd"/>
                      <w:r>
                        <w:t>=f[5];</w:t>
                      </w:r>
                    </w:p>
                    <w:p w14:paraId="4605D2EC" w14:textId="77777777" w:rsidR="007E6648" w:rsidRDefault="007E6648" w:rsidP="007E6648">
                      <w:r>
                        <w:t xml:space="preserve">        f[</w:t>
                      </w:r>
                      <w:proofErr w:type="gramStart"/>
                      <w:r>
                        <w:t>7]&lt;</w:t>
                      </w:r>
                      <w:proofErr w:type="gramEnd"/>
                      <w:r>
                        <w:t xml:space="preserve">=f[6]; </w:t>
                      </w:r>
                    </w:p>
                    <w:p w14:paraId="687985EB" w14:textId="77777777" w:rsidR="007E6648" w:rsidRDefault="007E6648" w:rsidP="007E6648">
                      <w:r>
                        <w:t xml:space="preserve">    end</w:t>
                      </w:r>
                    </w:p>
                    <w:p w14:paraId="19136E93" w14:textId="77777777" w:rsidR="007E6648" w:rsidRDefault="007E6648" w:rsidP="007E6648">
                      <w:r>
                        <w:t xml:space="preserve">    </w:t>
                      </w:r>
                    </w:p>
                    <w:p w14:paraId="4E505DD4" w14:textId="4090D37B" w:rsidR="007E6648" w:rsidRDefault="007E6648" w:rsidP="007E6648">
                      <w:proofErr w:type="spellStart"/>
                      <w:r>
                        <w:t>endmodule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C36690" w14:textId="06DFF6E1" w:rsidR="00F51833" w:rsidRDefault="00F51833" w:rsidP="00DF7C7A">
      <w:pPr>
        <w:rPr>
          <w:rFonts w:ascii="Palatino" w:hAnsi="Palatino" w:cs="Arial"/>
          <w:szCs w:val="24"/>
        </w:rPr>
      </w:pPr>
    </w:p>
    <w:p w14:paraId="12E061B3" w14:textId="220DE0EB" w:rsidR="00F51833" w:rsidRPr="00DF7C7A" w:rsidRDefault="00F51833" w:rsidP="00DF7C7A">
      <w:pPr>
        <w:rPr>
          <w:rFonts w:ascii="Palatino" w:hAnsi="Palatino" w:cs="Arial"/>
          <w:szCs w:val="24"/>
        </w:rPr>
      </w:pPr>
    </w:p>
    <w:p w14:paraId="52972834" w14:textId="0290B0BF" w:rsidR="00DF7C7A" w:rsidRPr="00DF7C7A" w:rsidRDefault="009F4832" w:rsidP="00DF7C7A">
      <w:pPr>
        <w:widowControl/>
        <w:rPr>
          <w:rFonts w:ascii="Palatino" w:hAnsi="Palatino" w:cs="Arial" w:hint="eastAsia"/>
          <w:szCs w:val="24"/>
        </w:rPr>
      </w:pPr>
      <w:r>
        <w:rPr>
          <w:rFonts w:ascii="Palatino" w:hAnsi="Palatino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D94DBB" wp14:editId="4BDE49DC">
                <wp:simplePos x="0" y="0"/>
                <wp:positionH relativeFrom="column">
                  <wp:posOffset>3382673</wp:posOffset>
                </wp:positionH>
                <wp:positionV relativeFrom="paragraph">
                  <wp:posOffset>616475</wp:posOffset>
                </wp:positionV>
                <wp:extent cx="1900361" cy="898498"/>
                <wp:effectExtent l="57150" t="19050" r="62230" b="226060"/>
                <wp:wrapNone/>
                <wp:docPr id="22" name="雲朵形圖說文字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361" cy="898498"/>
                        </a:xfrm>
                        <a:prstGeom prst="cloudCallo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B49A1" w14:textId="77777777" w:rsidR="009F4832" w:rsidRDefault="009F4832" w:rsidP="009F483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D94DBB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雲朵形圖說文字 22" o:spid="_x0000_s1029" type="#_x0000_t106" style="position:absolute;margin-left:266.35pt;margin-top:48.55pt;width:149.65pt;height:70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" adj="6300,243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67B49A1" w14:textId="77777777" w:rsidR="009F4832" w:rsidRDefault="009F4832" w:rsidP="009F483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9F4832">
        <w:rPr>
          <w:rFonts w:ascii="Palatino" w:hAnsi="Palatino" w:cs="Arial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1F2149B" wp14:editId="132FB514">
                <wp:simplePos x="0" y="0"/>
                <wp:positionH relativeFrom="column">
                  <wp:posOffset>3589324</wp:posOffset>
                </wp:positionH>
                <wp:positionV relativeFrom="paragraph">
                  <wp:posOffset>2031310</wp:posOffset>
                </wp:positionV>
                <wp:extent cx="2360930" cy="969645"/>
                <wp:effectExtent l="0" t="0" r="0" b="1905"/>
                <wp:wrapSquare wrapText="bothSides"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969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7070E" w14:textId="22A93E39" w:rsidR="009F4832" w:rsidRDefault="009F483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上數器的本體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其輸出</w:t>
                            </w:r>
                            <w:r>
                              <w:rPr>
                                <w:rFonts w:hint="eastAsia"/>
                              </w:rPr>
                              <w:t>random</w:t>
                            </w:r>
                            <w:r>
                              <w:rPr>
                                <w:rFonts w:hint="eastAsia"/>
                              </w:rPr>
                              <w:t>可以視為必須再經過一個以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rPr>
                                <w:rFonts w:hint="eastAsia"/>
                              </w:rPr>
                              <w:t>clock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DFF</w:t>
                            </w:r>
                            <w:r>
                              <w:rPr>
                                <w:rFonts w:hint="eastAsia"/>
                              </w:rPr>
                              <w:t>才能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賦值給遞移暫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存中</w:t>
                            </w:r>
                            <w:r>
                              <w:t>的</w:t>
                            </w:r>
                            <w:r>
                              <w:t>DFF</w:t>
                            </w:r>
                            <w:r>
                              <w:t>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2149B" id="_x0000_s1030" type="#_x0000_t202" style="position:absolute;margin-left:282.6pt;margin-top:159.95pt;width:185.9pt;height:76.35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" filled="f" stroked="f">
                <v:textbox>
                  <w:txbxContent>
                    <w:p w14:paraId="5D17070E" w14:textId="22A93E39" w:rsidR="009F4832" w:rsidRDefault="009F483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上數器的本體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其輸出</w:t>
                      </w:r>
                      <w:r>
                        <w:rPr>
                          <w:rFonts w:hint="eastAsia"/>
                        </w:rPr>
                        <w:t>random</w:t>
                      </w:r>
                      <w:r>
                        <w:rPr>
                          <w:rFonts w:hint="eastAsia"/>
                        </w:rPr>
                        <w:t>可以視為必須再經過一個以</w:t>
                      </w:r>
                      <w:proofErr w:type="spellStart"/>
                      <w:r>
                        <w:rPr>
                          <w:rFonts w:hint="eastAsia"/>
                        </w:rPr>
                        <w:t>rst</w:t>
                      </w:r>
                      <w:proofErr w:type="spellEnd"/>
                      <w:r>
                        <w:rPr>
                          <w:rFonts w:hint="eastAsia"/>
                        </w:rPr>
                        <w:t>為</w:t>
                      </w:r>
                      <w:r>
                        <w:rPr>
                          <w:rFonts w:hint="eastAsia"/>
                        </w:rPr>
                        <w:t>clock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DFF</w:t>
                      </w:r>
                      <w:r>
                        <w:rPr>
                          <w:rFonts w:hint="eastAsia"/>
                        </w:rPr>
                        <w:t>才能</w:t>
                      </w:r>
                      <w:proofErr w:type="gramStart"/>
                      <w:r>
                        <w:rPr>
                          <w:rFonts w:hint="eastAsia"/>
                        </w:rPr>
                        <w:t>賦值給遞移暫</w:t>
                      </w:r>
                      <w:proofErr w:type="gramEnd"/>
                      <w:r>
                        <w:rPr>
                          <w:rFonts w:hint="eastAsia"/>
                        </w:rPr>
                        <w:t>存中</w:t>
                      </w:r>
                      <w:r>
                        <w:t>的</w:t>
                      </w:r>
                      <w:r>
                        <w:t>DFF</w:t>
                      </w:r>
                      <w:r>
                        <w:t>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A09CEF" wp14:editId="1158DDD6">
                <wp:simplePos x="0" y="0"/>
                <wp:positionH relativeFrom="margin">
                  <wp:posOffset>3263265</wp:posOffset>
                </wp:positionH>
                <wp:positionV relativeFrom="paragraph">
                  <wp:posOffset>3295650</wp:posOffset>
                </wp:positionV>
                <wp:extent cx="3037205" cy="1398905"/>
                <wp:effectExtent l="57150" t="19050" r="67945" b="544195"/>
                <wp:wrapNone/>
                <wp:docPr id="20" name="雲朵形圖說文字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7205" cy="1398905"/>
                        </a:xfrm>
                        <a:prstGeom prst="cloudCallout">
                          <a:avLst>
                            <a:gd name="adj1" fmla="val -26069"/>
                            <a:gd name="adj2" fmla="val 80120"/>
                          </a:avLst>
                        </a:prstGeom>
                        <a:solidFill>
                          <a:schemeClr val="accent5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74B9CB" w14:textId="77777777" w:rsidR="009F4832" w:rsidRDefault="009F4832" w:rsidP="009F483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09CEF" id="雲朵形圖說文字 20" o:spid="_x0000_s1031" type="#_x0000_t106" style="position:absolute;margin-left:256.95pt;margin-top:259.5pt;width:239.15pt;height:110.1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" adj="5169,28106" fillcolor="#4bacc6 [3208]" strokecolor="#4579b8 [3044]">
                <v:shadow on="t" color="black" opacity="22937f" origin=",.5" offset="0,.63889mm"/>
                <v:textbox>
                  <w:txbxContent>
                    <w:p w14:paraId="6D74B9CB" w14:textId="77777777" w:rsidR="009F4832" w:rsidRDefault="009F4832" w:rsidP="009F483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F24D02" wp14:editId="7F9FB1B0">
                <wp:simplePos x="0" y="0"/>
                <wp:positionH relativeFrom="margin">
                  <wp:posOffset>3160340</wp:posOffset>
                </wp:positionH>
                <wp:positionV relativeFrom="paragraph">
                  <wp:posOffset>1682060</wp:posOffset>
                </wp:positionV>
                <wp:extent cx="3227705" cy="1597660"/>
                <wp:effectExtent l="57150" t="19050" r="29845" b="250190"/>
                <wp:wrapNone/>
                <wp:docPr id="21" name="雲朵形圖說文字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227705" cy="1597660"/>
                        </a:xfrm>
                        <a:prstGeom prst="cloudCallout">
                          <a:avLst>
                            <a:gd name="adj1" fmla="val -43989"/>
                            <a:gd name="adj2" fmla="val 5752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C2A8EC" w14:textId="77777777" w:rsidR="009F4832" w:rsidRDefault="009F4832" w:rsidP="009F483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F24D02" id="雲朵形圖說文字 21" o:spid="_x0000_s1032" type="#_x0000_t106" style="position:absolute;margin-left:248.85pt;margin-top:132.45pt;width:254.15pt;height:125.8pt;flip:x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" adj="1298,23225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5C2A8EC" w14:textId="77777777" w:rsidR="009F4832" w:rsidRDefault="009F4832" w:rsidP="009F483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1755C67" wp14:editId="610A4B25">
            <wp:simplePos x="0" y="0"/>
            <wp:positionH relativeFrom="column">
              <wp:posOffset>3971042</wp:posOffset>
            </wp:positionH>
            <wp:positionV relativeFrom="paragraph">
              <wp:posOffset>4695162</wp:posOffset>
            </wp:positionV>
            <wp:extent cx="1847282" cy="2464960"/>
            <wp:effectExtent l="0" t="0" r="635" b="0"/>
            <wp:wrapNone/>
            <wp:docPr id="19" name="圖片 19" descr="ç¸éåç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ç¸éåç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82" cy="246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4832">
        <w:rPr>
          <w:rFonts w:ascii="Palatino" w:hAnsi="Palatino" w:cs="Arial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93761D6" wp14:editId="42C46361">
                <wp:simplePos x="0" y="0"/>
                <wp:positionH relativeFrom="column">
                  <wp:posOffset>3565525</wp:posOffset>
                </wp:positionH>
                <wp:positionV relativeFrom="paragraph">
                  <wp:posOffset>3757295</wp:posOffset>
                </wp:positionV>
                <wp:extent cx="2360930" cy="333375"/>
                <wp:effectExtent l="0" t="0" r="3810" b="9525"/>
                <wp:wrapSquare wrapText="bothSides"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33375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56D0E" w14:textId="661F218C" w:rsidR="009F4832" w:rsidRDefault="009F4832">
                            <w:r>
                              <w:rPr>
                                <w:rFonts w:hint="eastAsia"/>
                              </w:rPr>
                              <w:t>剩下的部分就跟</w:t>
                            </w:r>
                            <w:r>
                              <w:rPr>
                                <w:rFonts w:hint="eastAsia"/>
                              </w:rPr>
                              <w:t>prelab</w:t>
                            </w:r>
                            <w:r>
                              <w:rPr>
                                <w:rFonts w:hint="eastAsia"/>
                              </w:rPr>
                              <w:t>一模一樣。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761D6" id="_x0000_s1033" type="#_x0000_t202" style="position:absolute;margin-left:280.75pt;margin-top:295.85pt;width:185.9pt;height:26.25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" fillcolor="#4bacc6 [3208]" stroked="f">
                <v:textbox>
                  <w:txbxContent>
                    <w:p w14:paraId="22C56D0E" w14:textId="661F218C" w:rsidR="009F4832" w:rsidRDefault="009F4832">
                      <w:r>
                        <w:rPr>
                          <w:rFonts w:hint="eastAsia"/>
                        </w:rPr>
                        <w:t>剩下的部分就跟</w:t>
                      </w:r>
                      <w:r>
                        <w:rPr>
                          <w:rFonts w:hint="eastAsia"/>
                        </w:rPr>
                        <w:t>prelab</w:t>
                      </w:r>
                      <w:r>
                        <w:rPr>
                          <w:rFonts w:hint="eastAsia"/>
                        </w:rPr>
                        <w:t>一模一樣。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Palatino" w:hAnsi="Palatino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86C9B2" wp14:editId="629B03C5">
                <wp:simplePos x="0" y="0"/>
                <wp:positionH relativeFrom="column">
                  <wp:posOffset>3533443</wp:posOffset>
                </wp:positionH>
                <wp:positionV relativeFrom="paragraph">
                  <wp:posOffset>854738</wp:posOffset>
                </wp:positionV>
                <wp:extent cx="1630018" cy="691764"/>
                <wp:effectExtent l="0" t="0" r="0" b="0"/>
                <wp:wrapNone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018" cy="6917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6BA72B" w14:textId="0CA19E1B" w:rsidR="009F4832" w:rsidRDefault="009F483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先打造一個上數器</w:t>
                            </w:r>
                            <w:r>
                              <w:t>以製造隨機變數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6C9B2" id="文字方塊 16" o:spid="_x0000_s1034" type="#_x0000_t202" style="position:absolute;margin-left:278.2pt;margin-top:67.3pt;width:128.35pt;height:54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" filled="f" stroked="f" strokeweight=".5pt">
                <v:textbox>
                  <w:txbxContent>
                    <w:p w14:paraId="046BA72B" w14:textId="0CA19E1B" w:rsidR="009F4832" w:rsidRDefault="009F483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先打造一個上數器</w:t>
                      </w:r>
                      <w:r>
                        <w:t>以製造隨機變數</w:t>
                      </w:r>
                    </w:p>
                  </w:txbxContent>
                </v:textbox>
              </v:shape>
            </w:pict>
          </mc:Fallback>
        </mc:AlternateContent>
      </w:r>
      <w:r w:rsidR="00DF7C7A">
        <w:rPr>
          <w:rFonts w:ascii="Palatino" w:hAnsi="Palatino" w:cs="Arial"/>
          <w:szCs w:val="24"/>
        </w:rPr>
        <w:br w:type="page"/>
      </w:r>
    </w:p>
    <w:p w14:paraId="445F286E" w14:textId="652358FA" w:rsidR="00DF7C7A" w:rsidRDefault="00DF7C7A" w:rsidP="00DB446D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lastRenderedPageBreak/>
        <w:t>3. NTHUEE Displayer.</w:t>
      </w:r>
    </w:p>
    <w:p w14:paraId="18195ACB" w14:textId="77777777" w:rsidR="007E6648" w:rsidRDefault="007E6648" w:rsidP="00DB446D">
      <w:pPr>
        <w:rPr>
          <w:rFonts w:ascii="Palatino" w:hAnsi="Palatino" w:cs="Arial"/>
          <w:b/>
          <w:sz w:val="28"/>
          <w:szCs w:val="28"/>
        </w:rPr>
      </w:pPr>
    </w:p>
    <w:p w14:paraId="76658776" w14:textId="663C3785" w:rsidR="007E6648" w:rsidRDefault="00DF7C7A" w:rsidP="00DF7C7A">
      <w:pPr>
        <w:rPr>
          <w:rFonts w:ascii="Palatino" w:hAnsi="Palatino" w:cs="Arial" w:hint="eastAsia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ab/>
        <w:t>Design Specification</w:t>
      </w:r>
    </w:p>
    <w:p w14:paraId="4521F803" w14:textId="5217D765" w:rsidR="00DF7C7A" w:rsidRDefault="00DF7C7A" w:rsidP="00DF7C7A">
      <w:pPr>
        <w:rPr>
          <w:rFonts w:ascii="Palatino" w:hAnsi="Palatino" w:cs="Arial"/>
          <w:szCs w:val="24"/>
        </w:rPr>
      </w:pPr>
      <w:r w:rsidRPr="00DF7C7A">
        <w:rPr>
          <w:rFonts w:ascii="Palatino" w:hAnsi="Palatino" w:cs="Arial"/>
          <w:szCs w:val="24"/>
        </w:rPr>
        <w:tab/>
      </w:r>
      <w:r w:rsidRPr="00DF7C7A">
        <w:rPr>
          <w:rFonts w:ascii="Palatino" w:hAnsi="Palatino" w:cs="Arial"/>
          <w:szCs w:val="24"/>
        </w:rPr>
        <w:tab/>
        <w:t>(1</w:t>
      </w:r>
      <w:r w:rsidRPr="00DF7C7A">
        <w:rPr>
          <w:rFonts w:ascii="Palatino" w:hAnsi="Palatino" w:cs="Arial" w:hint="eastAsia"/>
          <w:szCs w:val="24"/>
        </w:rPr>
        <w:t>) I/O ports</w:t>
      </w:r>
    </w:p>
    <w:p w14:paraId="658942D2" w14:textId="2BE6AA14" w:rsidR="009F1CE8" w:rsidRPr="009F1CE8" w:rsidRDefault="009F1CE8" w:rsidP="009F1CE8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 w:rsidRPr="009F1CE8">
        <w:rPr>
          <w:rFonts w:ascii="Palatino" w:hAnsi="Palatino" w:cs="Arial"/>
          <w:szCs w:val="24"/>
        </w:rPr>
        <w:t xml:space="preserve">input </w:t>
      </w:r>
      <w:proofErr w:type="spellStart"/>
      <w:r w:rsidRPr="009F1CE8">
        <w:rPr>
          <w:rFonts w:ascii="Palatino" w:hAnsi="Palatino" w:cs="Arial"/>
          <w:szCs w:val="24"/>
        </w:rPr>
        <w:t>clk</w:t>
      </w:r>
      <w:proofErr w:type="spellEnd"/>
      <w:r w:rsidRPr="009F1CE8">
        <w:rPr>
          <w:rFonts w:ascii="Palatino" w:hAnsi="Palatino" w:cs="Arial"/>
          <w:szCs w:val="24"/>
        </w:rPr>
        <w:t>;</w:t>
      </w: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 w:hint="eastAsia"/>
          <w:szCs w:val="24"/>
        </w:rPr>
        <w:t>共同時脈</w:t>
      </w:r>
    </w:p>
    <w:p w14:paraId="5DD5606F" w14:textId="298C3413" w:rsidR="009F1CE8" w:rsidRPr="009F1CE8" w:rsidRDefault="009F1CE8" w:rsidP="009F1CE8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 w:rsidRPr="009F1CE8">
        <w:rPr>
          <w:rFonts w:ascii="Palatino" w:hAnsi="Palatino" w:cs="Arial"/>
          <w:szCs w:val="24"/>
        </w:rPr>
        <w:t xml:space="preserve">input </w:t>
      </w:r>
      <w:proofErr w:type="spellStart"/>
      <w:r w:rsidRPr="009F1CE8">
        <w:rPr>
          <w:rFonts w:ascii="Palatino" w:hAnsi="Palatino" w:cs="Arial"/>
          <w:szCs w:val="24"/>
        </w:rPr>
        <w:t>rst</w:t>
      </w:r>
      <w:proofErr w:type="spellEnd"/>
      <w:r w:rsidRPr="009F1CE8">
        <w:rPr>
          <w:rFonts w:ascii="Palatino" w:hAnsi="Palatino" w:cs="Arial"/>
          <w:szCs w:val="24"/>
        </w:rPr>
        <w:t>;</w:t>
      </w: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 w:hint="eastAsia"/>
          <w:szCs w:val="24"/>
        </w:rPr>
        <w:t>開關</w:t>
      </w:r>
    </w:p>
    <w:p w14:paraId="5DE15C9C" w14:textId="51E55B2A" w:rsidR="009F1CE8" w:rsidRPr="009F1CE8" w:rsidRDefault="009F1CE8" w:rsidP="009F1CE8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  <w:t xml:space="preserve">output </w:t>
      </w:r>
      <w:proofErr w:type="spellStart"/>
      <w:r>
        <w:rPr>
          <w:rFonts w:ascii="Palatino" w:hAnsi="Palatino" w:cs="Arial"/>
          <w:szCs w:val="24"/>
        </w:rPr>
        <w:t>reg</w:t>
      </w:r>
      <w:proofErr w:type="spellEnd"/>
      <w:r>
        <w:rPr>
          <w:rFonts w:ascii="Palatino" w:hAnsi="Palatino" w:cs="Arial"/>
          <w:szCs w:val="24"/>
        </w:rPr>
        <w:t xml:space="preserve"> [7:0] </w:t>
      </w:r>
      <w:proofErr w:type="spellStart"/>
      <w:r>
        <w:rPr>
          <w:rFonts w:ascii="Palatino" w:hAnsi="Palatino" w:cs="Arial"/>
          <w:szCs w:val="24"/>
        </w:rPr>
        <w:t>cur_display</w:t>
      </w:r>
      <w:proofErr w:type="spellEnd"/>
      <w:r>
        <w:rPr>
          <w:rFonts w:ascii="Palatino" w:hAnsi="Palatino" w:cs="Arial" w:hint="eastAsia"/>
          <w:szCs w:val="24"/>
        </w:rPr>
        <w:t xml:space="preserve">  </w:t>
      </w:r>
      <w:r>
        <w:rPr>
          <w:rFonts w:ascii="Palatino" w:hAnsi="Palatino" w:cs="Arial" w:hint="eastAsia"/>
          <w:szCs w:val="24"/>
        </w:rPr>
        <w:t>單</w:t>
      </w:r>
      <w:proofErr w:type="gramStart"/>
      <w:r>
        <w:rPr>
          <w:rFonts w:ascii="Palatino" w:hAnsi="Palatino" w:cs="Arial" w:hint="eastAsia"/>
          <w:szCs w:val="24"/>
        </w:rPr>
        <w:t>個</w:t>
      </w:r>
      <w:proofErr w:type="gramEnd"/>
      <w:r>
        <w:rPr>
          <w:rFonts w:ascii="Palatino" w:hAnsi="Palatino" w:cs="Arial" w:hint="eastAsia"/>
          <w:szCs w:val="24"/>
        </w:rPr>
        <w:t>七段顯示器所顯示的字母</w:t>
      </w:r>
    </w:p>
    <w:p w14:paraId="77AF0EB0" w14:textId="177D5B62" w:rsidR="009F1CE8" w:rsidRDefault="009F1CE8" w:rsidP="009F1CE8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</w:r>
      <w:r>
        <w:rPr>
          <w:rFonts w:ascii="Palatino" w:hAnsi="Palatino" w:cs="Arial"/>
          <w:szCs w:val="24"/>
        </w:rPr>
        <w:tab/>
        <w:t xml:space="preserve">output </w:t>
      </w:r>
      <w:proofErr w:type="spellStart"/>
      <w:r>
        <w:rPr>
          <w:rFonts w:ascii="Palatino" w:hAnsi="Palatino" w:cs="Arial"/>
          <w:szCs w:val="24"/>
        </w:rPr>
        <w:t>reg</w:t>
      </w:r>
      <w:proofErr w:type="spellEnd"/>
      <w:r>
        <w:rPr>
          <w:rFonts w:ascii="Palatino" w:hAnsi="Palatino" w:cs="Arial"/>
          <w:szCs w:val="24"/>
        </w:rPr>
        <w:t xml:space="preserve"> [3:0] </w:t>
      </w:r>
      <w:proofErr w:type="spellStart"/>
      <w:r>
        <w:rPr>
          <w:rFonts w:ascii="Palatino" w:hAnsi="Palatino" w:cs="Arial"/>
          <w:szCs w:val="24"/>
        </w:rPr>
        <w:t>ssd_ctl</w:t>
      </w:r>
      <w:proofErr w:type="spellEnd"/>
      <w:r>
        <w:rPr>
          <w:rFonts w:ascii="Palatino" w:hAnsi="Palatino" w:cs="Arial"/>
          <w:szCs w:val="24"/>
        </w:rPr>
        <w:tab/>
      </w:r>
      <w:r>
        <w:rPr>
          <w:rFonts w:ascii="Palatino" w:hAnsi="Palatino" w:cs="Arial" w:hint="eastAsia"/>
          <w:szCs w:val="24"/>
        </w:rPr>
        <w:t>控制七段顯示器各別的亮暗</w:t>
      </w:r>
    </w:p>
    <w:p w14:paraId="3F2777C6" w14:textId="77777777" w:rsidR="009F1CE8" w:rsidRPr="00DF7C7A" w:rsidRDefault="009F1CE8" w:rsidP="009F1CE8">
      <w:pPr>
        <w:rPr>
          <w:rFonts w:ascii="Palatino" w:hAnsi="Palatino" w:cs="Arial" w:hint="eastAsia"/>
          <w:szCs w:val="24"/>
        </w:rPr>
      </w:pPr>
    </w:p>
    <w:p w14:paraId="4334672D" w14:textId="57DAAF1A" w:rsidR="00DF7C7A" w:rsidRDefault="00DF7C7A" w:rsidP="00DF7C7A">
      <w:pPr>
        <w:rPr>
          <w:rFonts w:ascii="Palatino" w:hAnsi="Palatino" w:cs="Arial"/>
          <w:szCs w:val="24"/>
        </w:rPr>
      </w:pPr>
      <w:r w:rsidRPr="00DF7C7A">
        <w:rPr>
          <w:rFonts w:ascii="Palatino" w:hAnsi="Palatino" w:cs="Arial"/>
          <w:szCs w:val="24"/>
        </w:rPr>
        <w:tab/>
      </w:r>
      <w:r w:rsidRPr="00DF7C7A">
        <w:rPr>
          <w:rFonts w:ascii="Palatino" w:hAnsi="Palatino" w:cs="Arial"/>
          <w:szCs w:val="24"/>
        </w:rPr>
        <w:tab/>
        <w:t>(2) Block Diagram</w:t>
      </w:r>
    </w:p>
    <w:p w14:paraId="7B7C635D" w14:textId="77777777" w:rsidR="009F4832" w:rsidRDefault="009F4832" w:rsidP="00DF7C7A">
      <w:pPr>
        <w:rPr>
          <w:rFonts w:ascii="Palatino" w:hAnsi="Palatino" w:cs="Arial"/>
          <w:szCs w:val="24"/>
        </w:rPr>
      </w:pPr>
    </w:p>
    <w:p w14:paraId="0935FC47" w14:textId="49301363" w:rsidR="009F4832" w:rsidRDefault="009F4832" w:rsidP="009F4832">
      <w:pPr>
        <w:jc w:val="center"/>
        <w:rPr>
          <w:rFonts w:ascii="Palatino" w:hAnsi="Palatino" w:cs="Arial"/>
          <w:szCs w:val="24"/>
        </w:rPr>
      </w:pPr>
      <w:r>
        <w:rPr>
          <w:rFonts w:ascii="Palatino" w:hAnsi="Palatino" w:cs="Arial"/>
          <w:noProof/>
          <w:szCs w:val="24"/>
        </w:rPr>
        <w:drawing>
          <wp:inline distT="0" distB="0" distL="0" distR="0" wp14:anchorId="43868B86" wp14:editId="7844BBB5">
            <wp:extent cx="3935730" cy="1057275"/>
            <wp:effectExtent l="0" t="0" r="762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A1BE" w14:textId="77777777" w:rsidR="009F4832" w:rsidRPr="00DF7C7A" w:rsidRDefault="009F4832" w:rsidP="009F4832">
      <w:pPr>
        <w:jc w:val="center"/>
        <w:rPr>
          <w:rFonts w:ascii="Palatino" w:hAnsi="Palatino" w:cs="Arial" w:hint="eastAsia"/>
          <w:szCs w:val="24"/>
        </w:rPr>
      </w:pPr>
    </w:p>
    <w:p w14:paraId="433CE052" w14:textId="2D05A045" w:rsidR="009F4832" w:rsidRDefault="00DF7C7A" w:rsidP="00183E06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ab/>
        <w:t>Design Implementation</w:t>
      </w:r>
    </w:p>
    <w:p w14:paraId="4BE251A8" w14:textId="0C472FAA" w:rsidR="00183E06" w:rsidRDefault="00183E06" w:rsidP="00183E06">
      <w:pPr>
        <w:rPr>
          <w:rFonts w:ascii="Palatino" w:hAnsi="Palatino" w:cs="Arial"/>
          <w:b/>
          <w:sz w:val="28"/>
          <w:szCs w:val="28"/>
        </w:rPr>
      </w:pPr>
    </w:p>
    <w:p w14:paraId="7631224A" w14:textId="77777777" w:rsidR="00183E06" w:rsidRDefault="00183E06" w:rsidP="00183E06">
      <w:pPr>
        <w:rPr>
          <w:rFonts w:ascii="Palatino" w:hAnsi="Palatino" w:cs="Arial"/>
          <w:szCs w:val="24"/>
        </w:rPr>
      </w:pPr>
      <w:r w:rsidRPr="00183E06">
        <w:rPr>
          <w:rFonts w:ascii="Palatino" w:hAnsi="Palatino" w:cs="Arial" w:hint="eastAsia"/>
          <w:szCs w:val="24"/>
        </w:rPr>
        <w:t xml:space="preserve">　　這一題</w:t>
      </w:r>
      <w:r>
        <w:rPr>
          <w:rFonts w:ascii="Palatino" w:hAnsi="Palatino" w:cs="Arial" w:hint="eastAsia"/>
          <w:szCs w:val="24"/>
        </w:rPr>
        <w:t>共需要三個模組。第一是控制</w:t>
      </w:r>
      <w:proofErr w:type="gramStart"/>
      <w:r>
        <w:rPr>
          <w:rFonts w:ascii="Palatino" w:hAnsi="Palatino" w:cs="Arial" w:hint="eastAsia"/>
          <w:szCs w:val="24"/>
        </w:rPr>
        <w:t>遞移器與</w:t>
      </w:r>
      <w:proofErr w:type="gramEnd"/>
      <w:r>
        <w:rPr>
          <w:rFonts w:ascii="Palatino" w:hAnsi="Palatino" w:cs="Arial" w:hint="eastAsia"/>
          <w:szCs w:val="24"/>
        </w:rPr>
        <w:t>顯示字母的</w:t>
      </w:r>
      <w:r>
        <w:rPr>
          <w:rFonts w:ascii="Palatino" w:hAnsi="Palatino" w:cs="Arial" w:hint="eastAsia"/>
          <w:szCs w:val="24"/>
        </w:rPr>
        <w:t>lab4_3</w:t>
      </w:r>
      <w:r>
        <w:rPr>
          <w:rFonts w:ascii="Palatino" w:hAnsi="Palatino" w:cs="Arial"/>
          <w:szCs w:val="24"/>
        </w:rPr>
        <w:t>.v</w:t>
      </w:r>
      <w:r>
        <w:rPr>
          <w:rFonts w:ascii="Palatino" w:hAnsi="Palatino" w:cs="Arial" w:hint="eastAsia"/>
          <w:szCs w:val="24"/>
        </w:rPr>
        <w:t>，第二</w:t>
      </w:r>
      <w:proofErr w:type="gramStart"/>
      <w:r>
        <w:rPr>
          <w:rFonts w:ascii="Palatino" w:hAnsi="Palatino" w:cs="Arial" w:hint="eastAsia"/>
          <w:szCs w:val="24"/>
        </w:rPr>
        <w:t>是除頻器</w:t>
      </w:r>
      <w:proofErr w:type="gramEnd"/>
      <w:r>
        <w:rPr>
          <w:rFonts w:ascii="Palatino" w:hAnsi="Palatino" w:cs="Arial" w:hint="eastAsia"/>
          <w:szCs w:val="24"/>
        </w:rPr>
        <w:t>lab3_2</w:t>
      </w:r>
      <w:r>
        <w:rPr>
          <w:rFonts w:ascii="Palatino" w:hAnsi="Palatino" w:cs="Arial"/>
          <w:szCs w:val="24"/>
        </w:rPr>
        <w:t>.v</w:t>
      </w:r>
      <w:r>
        <w:rPr>
          <w:rFonts w:ascii="Palatino" w:hAnsi="Palatino" w:cs="Arial" w:hint="eastAsia"/>
          <w:szCs w:val="24"/>
        </w:rPr>
        <w:t>，第三是一個</w:t>
      </w:r>
      <w:r>
        <w:rPr>
          <w:rFonts w:ascii="Palatino" w:hAnsi="Palatino" w:cs="Arial" w:hint="eastAsia"/>
          <w:szCs w:val="24"/>
        </w:rPr>
        <w:t>20</w:t>
      </w:r>
      <w:r>
        <w:rPr>
          <w:rFonts w:ascii="Palatino" w:hAnsi="Palatino" w:cs="Arial"/>
          <w:szCs w:val="24"/>
        </w:rPr>
        <w:t>bit</w:t>
      </w:r>
      <w:r>
        <w:rPr>
          <w:rFonts w:ascii="Palatino" w:hAnsi="Palatino" w:cs="Arial" w:hint="eastAsia"/>
          <w:szCs w:val="24"/>
        </w:rPr>
        <w:t>的加法器</w:t>
      </w:r>
      <w:proofErr w:type="spellStart"/>
      <w:r>
        <w:rPr>
          <w:rFonts w:ascii="Palatino" w:hAnsi="Palatino" w:cs="Arial" w:hint="eastAsia"/>
          <w:szCs w:val="24"/>
        </w:rPr>
        <w:t>contral.v</w:t>
      </w:r>
      <w:proofErr w:type="spellEnd"/>
      <w:r>
        <w:rPr>
          <w:rFonts w:ascii="Palatino" w:hAnsi="Palatino" w:cs="Arial" w:hint="eastAsia"/>
          <w:szCs w:val="24"/>
        </w:rPr>
        <w:t>。</w:t>
      </w:r>
    </w:p>
    <w:p w14:paraId="21FC33A6" w14:textId="5254A998" w:rsidR="00CD322B" w:rsidRDefault="00183E06" w:rsidP="00183E06">
      <w:pPr>
        <w:jc w:val="center"/>
        <w:rPr>
          <w:rFonts w:ascii="Palatino" w:hAnsi="Palatino" w:cs="Arial"/>
          <w:szCs w:val="24"/>
        </w:rPr>
      </w:pPr>
      <w:r>
        <w:rPr>
          <w:rFonts w:ascii="Palatino" w:hAnsi="Palatino" w:cs="Arial"/>
          <w:noProof/>
          <w:szCs w:val="24"/>
        </w:rPr>
        <w:drawing>
          <wp:inline distT="0" distB="0" distL="0" distR="0" wp14:anchorId="16F1981C" wp14:editId="2680A0D7">
            <wp:extent cx="2643556" cy="2298038"/>
            <wp:effectExtent l="0" t="0" r="4445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495" cy="231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79EE7" w14:textId="26E45320" w:rsidR="00183E06" w:rsidRDefault="00CD322B" w:rsidP="00CD322B">
      <w:pPr>
        <w:widowControl/>
        <w:rPr>
          <w:rFonts w:ascii="Palatino" w:hAnsi="Palatino" w:cs="Arial" w:hint="eastAsia"/>
          <w:szCs w:val="24"/>
        </w:rPr>
      </w:pPr>
      <w:r>
        <w:rPr>
          <w:rFonts w:ascii="Palatino" w:hAnsi="Palatino" w:cs="Arial"/>
          <w:szCs w:val="24"/>
        </w:rPr>
        <w:br w:type="page"/>
      </w:r>
    </w:p>
    <w:p w14:paraId="284DEA76" w14:textId="59FEE131" w:rsidR="00DF7C7A" w:rsidRDefault="00DF7C7A" w:rsidP="00DF7C7A">
      <w:pPr>
        <w:rPr>
          <w:rFonts w:ascii="Palatino" w:hAnsi="Palatino" w:cs="Arial"/>
          <w:szCs w:val="24"/>
        </w:rPr>
      </w:pPr>
      <w:r w:rsidRPr="00DF7C7A">
        <w:rPr>
          <w:rFonts w:ascii="Palatino" w:hAnsi="Palatino" w:cs="Arial"/>
          <w:szCs w:val="24"/>
        </w:rPr>
        <w:lastRenderedPageBreak/>
        <w:tab/>
      </w:r>
      <w:r w:rsidRPr="00DF7C7A">
        <w:rPr>
          <w:rFonts w:ascii="Palatino" w:hAnsi="Palatino" w:cs="Arial"/>
          <w:szCs w:val="24"/>
        </w:rPr>
        <w:tab/>
        <w:t>(1) Logic Diagram</w:t>
      </w:r>
    </w:p>
    <w:p w14:paraId="2211FCBA" w14:textId="77777777" w:rsidR="00CD322B" w:rsidRDefault="00CD322B" w:rsidP="00DF7C7A">
      <w:pPr>
        <w:rPr>
          <w:rFonts w:ascii="Palatino" w:hAnsi="Palatino" w:cs="Arial"/>
          <w:szCs w:val="24"/>
        </w:rPr>
      </w:pPr>
    </w:p>
    <w:p w14:paraId="34F00D5A" w14:textId="23387A6A" w:rsidR="00CD322B" w:rsidRDefault="00CD322B" w:rsidP="00DF7C7A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noProof/>
          <w:szCs w:val="24"/>
        </w:rPr>
        <w:drawing>
          <wp:inline distT="0" distB="0" distL="0" distR="0" wp14:anchorId="2D4DFED8" wp14:editId="58158645">
            <wp:extent cx="4672330" cy="6371590"/>
            <wp:effectExtent l="7620" t="0" r="2540" b="254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9855296_1615069401880577_532052518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72330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B48D" w14:textId="6365BAF9" w:rsidR="00183E06" w:rsidRDefault="00CD322B" w:rsidP="00CD322B">
      <w:pPr>
        <w:widowControl/>
        <w:rPr>
          <w:rFonts w:ascii="Palatino" w:hAnsi="Palatino" w:cs="Arial" w:hint="eastAsia"/>
          <w:szCs w:val="24"/>
        </w:rPr>
      </w:pPr>
      <w:r>
        <w:rPr>
          <w:rFonts w:ascii="Palatino" w:hAnsi="Palatino" w:cs="Arial"/>
          <w:szCs w:val="24"/>
        </w:rPr>
        <w:br w:type="page"/>
      </w:r>
    </w:p>
    <w:p w14:paraId="50288A55" w14:textId="68F5B5F1" w:rsidR="00CD322B" w:rsidRDefault="00DF7C7A" w:rsidP="00DF7C7A">
      <w:pPr>
        <w:rPr>
          <w:rFonts w:ascii="Palatino" w:hAnsi="Palatino" w:cs="Arial"/>
          <w:szCs w:val="24"/>
        </w:rPr>
      </w:pPr>
      <w:r>
        <w:rPr>
          <w:rFonts w:ascii="Palatino" w:hAnsi="Palatino" w:cs="Arial"/>
          <w:szCs w:val="24"/>
        </w:rPr>
        <w:lastRenderedPageBreak/>
        <w:tab/>
      </w:r>
      <w:r>
        <w:rPr>
          <w:rFonts w:ascii="Palatino" w:hAnsi="Palatino" w:cs="Arial"/>
          <w:szCs w:val="24"/>
        </w:rPr>
        <w:tab/>
        <w:t>(2</w:t>
      </w:r>
      <w:r>
        <w:rPr>
          <w:rFonts w:ascii="Palatino" w:hAnsi="Palatino" w:cs="Arial" w:hint="eastAsia"/>
          <w:szCs w:val="24"/>
        </w:rPr>
        <w:t>) Verilog codes</w:t>
      </w:r>
    </w:p>
    <w:p w14:paraId="535E6FD9" w14:textId="4CC54CF3" w:rsidR="00DF7C7A" w:rsidRDefault="00DF7C7A" w:rsidP="00DF7C7A">
      <w:pPr>
        <w:rPr>
          <w:rFonts w:ascii="Palatino" w:hAnsi="Palatino" w:cs="Arial" w:hint="eastAsia"/>
          <w:szCs w:val="24"/>
        </w:rPr>
      </w:pPr>
    </w:p>
    <w:p w14:paraId="7299690E" w14:textId="1B7D882B" w:rsidR="00DA49D4" w:rsidRDefault="00DA49D4" w:rsidP="00DF7C7A">
      <w:pPr>
        <w:rPr>
          <w:rFonts w:ascii="Palatino" w:hAnsi="Palatino" w:cs="Arial"/>
          <w:szCs w:val="24"/>
        </w:rPr>
      </w:pPr>
      <w:r w:rsidRPr="00DA49D4">
        <w:rPr>
          <w:rFonts w:ascii="Palatino" w:hAnsi="Palatino" w:cs="Arial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9DDACA4" wp14:editId="0746BE01">
                <wp:simplePos x="0" y="0"/>
                <wp:positionH relativeFrom="margin">
                  <wp:align>right</wp:align>
                </wp:positionH>
                <wp:positionV relativeFrom="paragraph">
                  <wp:posOffset>6297157</wp:posOffset>
                </wp:positionV>
                <wp:extent cx="2360930" cy="1404620"/>
                <wp:effectExtent l="0" t="0" r="22860" b="25400"/>
                <wp:wrapSquare wrapText="bothSides"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F5712" w14:textId="71F7D3E2" w:rsidR="00DA49D4" w:rsidRDefault="00DA49D4" w:rsidP="00DA49D4">
                            <w:r>
                              <w:rPr>
                                <w:rFonts w:hint="eastAsia"/>
                              </w:rPr>
                              <w:t>開關一旦打開，就開始遞移的程序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DDACA4" id="_x0000_s1035" type="#_x0000_t202" style="position:absolute;margin-left:134.7pt;margin-top:495.85pt;width:185.9pt;height:110.6pt;z-index:251682816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">
                <v:textbox style="mso-fit-shape-to-text:t">
                  <w:txbxContent>
                    <w:p w14:paraId="7CDF5712" w14:textId="71F7D3E2" w:rsidR="00DA49D4" w:rsidRDefault="00DA49D4" w:rsidP="00DA49D4">
                      <w:r>
                        <w:rPr>
                          <w:rFonts w:hint="eastAsia"/>
                        </w:rPr>
                        <w:t>開關一旦打開，就開始遞移的程序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A49D4">
        <w:rPr>
          <w:rFonts w:ascii="Palatino" w:hAnsi="Palatino" w:cs="Arial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3E7EDF0" wp14:editId="37DC20E7">
                <wp:simplePos x="0" y="0"/>
                <wp:positionH relativeFrom="margin">
                  <wp:align>right</wp:align>
                </wp:positionH>
                <wp:positionV relativeFrom="paragraph">
                  <wp:posOffset>4913906</wp:posOffset>
                </wp:positionV>
                <wp:extent cx="2360930" cy="1404620"/>
                <wp:effectExtent l="0" t="0" r="22860" b="20955"/>
                <wp:wrapSquare wrapText="bothSides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2B504" w14:textId="52AEB9B4" w:rsidR="00DA49D4" w:rsidRDefault="00DA49D4"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t>個</w:t>
                            </w:r>
                            <w:r>
                              <w:t>DFF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預設值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E7EDF0" id="_x0000_s1036" type="#_x0000_t202" style="position:absolute;margin-left:134.7pt;margin-top:386.9pt;width:185.9pt;height:110.6pt;z-index:25168076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">
                <v:textbox style="mso-fit-shape-to-text:t">
                  <w:txbxContent>
                    <w:p w14:paraId="5DC2B504" w14:textId="52AEB9B4" w:rsidR="00DA49D4" w:rsidRDefault="00DA49D4">
                      <w:r>
                        <w:rPr>
                          <w:rFonts w:hint="eastAsia"/>
                        </w:rPr>
                        <w:t>6</w:t>
                      </w:r>
                      <w:r>
                        <w:t>個</w:t>
                      </w:r>
                      <w:r>
                        <w:t>DFF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預設值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A49D4">
        <w:rPr>
          <w:rFonts w:ascii="Palatino" w:hAnsi="Palatino" w:cs="Arial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82A9D64" wp14:editId="0C2E659F">
                <wp:simplePos x="0" y="0"/>
                <wp:positionH relativeFrom="column">
                  <wp:posOffset>3747797</wp:posOffset>
                </wp:positionH>
                <wp:positionV relativeFrom="paragraph">
                  <wp:posOffset>3585431</wp:posOffset>
                </wp:positionV>
                <wp:extent cx="2360930" cy="1404620"/>
                <wp:effectExtent l="0" t="0" r="22860" b="11430"/>
                <wp:wrapSquare wrapText="bothSides"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A81C7" w14:textId="4A928F95" w:rsidR="00DA49D4" w:rsidRDefault="00DA49D4">
                            <w:r>
                              <w:t>Lab3_2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是除頻器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signal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rPr>
                                <w:rFonts w:hint="eastAsia"/>
                              </w:rPr>
                              <w:t>1Hz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clock</w:t>
                            </w:r>
                          </w:p>
                          <w:p w14:paraId="3769C809" w14:textId="2EE44EB5" w:rsidR="00DA49D4" w:rsidRDefault="00DA49D4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ontral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r>
                              <w:t>一個</w:t>
                            </w:r>
                            <w:r>
                              <w:t>20bit</w:t>
                            </w:r>
                            <w:r>
                              <w:rPr>
                                <w:rFonts w:hint="eastAsia"/>
                              </w:rPr>
                              <w:t>的加法器</w:t>
                            </w:r>
                            <w:r>
                              <w:t>，取其輸出末兩位為</w:t>
                            </w:r>
                            <w:r>
                              <w:rPr>
                                <w:rFonts w:hint="eastAsia"/>
                              </w:rPr>
                              <w:t>多工器的</w:t>
                            </w:r>
                            <w:r>
                              <w:rPr>
                                <w:rFonts w:hint="eastAsia"/>
                              </w:rPr>
                              <w:t>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2A9D64" id="_x0000_s1037" type="#_x0000_t202" style="position:absolute;margin-left:295.1pt;margin-top:282.3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">
                <v:textbox style="mso-fit-shape-to-text:t">
                  <w:txbxContent>
                    <w:p w14:paraId="70DA81C7" w14:textId="4A928F95" w:rsidR="00DA49D4" w:rsidRDefault="00DA49D4">
                      <w:r>
                        <w:t>Lab3_2</w:t>
                      </w:r>
                      <w:proofErr w:type="gramStart"/>
                      <w:r>
                        <w:rPr>
                          <w:rFonts w:hint="eastAsia"/>
                        </w:rPr>
                        <w:t>是除頻器</w:t>
                      </w:r>
                      <w:proofErr w:type="gramEnd"/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signal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rPr>
                          <w:rFonts w:hint="eastAsia"/>
                        </w:rPr>
                        <w:t>1Hz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clock</w:t>
                      </w:r>
                    </w:p>
                    <w:p w14:paraId="3769C809" w14:textId="2EE44EB5" w:rsidR="00DA49D4" w:rsidRDefault="00DA49D4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t>C</w:t>
                      </w:r>
                      <w:r>
                        <w:rPr>
                          <w:rFonts w:hint="eastAsia"/>
                        </w:rPr>
                        <w:t>ontral</w:t>
                      </w:r>
                      <w:proofErr w:type="spellEnd"/>
                      <w:r>
                        <w:rPr>
                          <w:rFonts w:hint="eastAsia"/>
                        </w:rPr>
                        <w:t>是</w:t>
                      </w:r>
                      <w:r>
                        <w:t>一個</w:t>
                      </w:r>
                      <w:r>
                        <w:t>20bit</w:t>
                      </w:r>
                      <w:r>
                        <w:rPr>
                          <w:rFonts w:hint="eastAsia"/>
                        </w:rPr>
                        <w:t>的加法器</w:t>
                      </w:r>
                      <w:r>
                        <w:t>，取其輸出末兩位為</w:t>
                      </w:r>
                      <w:r>
                        <w:rPr>
                          <w:rFonts w:hint="eastAsia"/>
                        </w:rPr>
                        <w:t>多工器的</w:t>
                      </w:r>
                      <w:r>
                        <w:rPr>
                          <w:rFonts w:hint="eastAsia"/>
                        </w:rPr>
                        <w:t>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A49D4">
        <w:rPr>
          <w:rFonts w:ascii="Palatino" w:hAnsi="Palatino" w:cs="Arial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E8EF586" wp14:editId="2F56712E">
                <wp:simplePos x="0" y="0"/>
                <wp:positionH relativeFrom="margin">
                  <wp:align>right</wp:align>
                </wp:positionH>
                <wp:positionV relativeFrom="paragraph">
                  <wp:posOffset>651593</wp:posOffset>
                </wp:positionV>
                <wp:extent cx="2360930" cy="1404620"/>
                <wp:effectExtent l="0" t="0" r="22860" b="25400"/>
                <wp:wrapSquare wrapText="bothSides"/>
                <wp:docPr id="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D13D6" w14:textId="55903A14" w:rsidR="00DA49D4" w:rsidRDefault="00DA49D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六個字母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8EF586" id="_x0000_s1038" type="#_x0000_t202" style="position:absolute;margin-left:134.7pt;margin-top:51.3pt;width:185.9pt;height:110.6pt;z-index:25167564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">
                <v:textbox style="mso-fit-shape-to-text:t">
                  <w:txbxContent>
                    <w:p w14:paraId="7AFD13D6" w14:textId="55903A14" w:rsidR="00DA49D4" w:rsidRDefault="00DA49D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六個字母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A49D4">
        <w:rPr>
          <w:rFonts w:ascii="Palatino" w:hAnsi="Palatino" w:cs="Arial"/>
          <w:noProof/>
          <w:szCs w:val="24"/>
        </w:rPr>
        <mc:AlternateContent>
          <mc:Choice Requires="wps">
            <w:drawing>
              <wp:inline distT="0" distB="0" distL="0" distR="0" wp14:anchorId="1ABE87EB" wp14:editId="6383F146">
                <wp:extent cx="3426460" cy="1404620"/>
                <wp:effectExtent l="0" t="0" r="21590" b="18415"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6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065A0" w14:textId="46A31281" w:rsidR="00DA49D4" w:rsidRDefault="00DA49D4" w:rsidP="00DA49D4">
                            <w:r>
                              <w:t>`timescale 1ns / 1ps</w:t>
                            </w:r>
                          </w:p>
                          <w:p w14:paraId="2BE76E0A" w14:textId="77777777" w:rsidR="00DA49D4" w:rsidRDefault="00DA49D4" w:rsidP="00DA49D4"/>
                          <w:p w14:paraId="687530F9" w14:textId="77777777" w:rsidR="00DA49D4" w:rsidRDefault="00DA49D4" w:rsidP="00DA49D4">
                            <w:r>
                              <w:t>`define SS_N 8'b10101011</w:t>
                            </w:r>
                          </w:p>
                          <w:p w14:paraId="72E4BB43" w14:textId="77777777" w:rsidR="00DA49D4" w:rsidRDefault="00DA49D4" w:rsidP="00DA49D4">
                            <w:r>
                              <w:t>`define SS_T 8'b10000111</w:t>
                            </w:r>
                          </w:p>
                          <w:p w14:paraId="4BF0EE61" w14:textId="77777777" w:rsidR="00DA49D4" w:rsidRDefault="00DA49D4" w:rsidP="00DA49D4">
                            <w:r>
                              <w:t>`define SS_H 8'b10001001</w:t>
                            </w:r>
                          </w:p>
                          <w:p w14:paraId="74F5CE96" w14:textId="77777777" w:rsidR="00DA49D4" w:rsidRDefault="00DA49D4" w:rsidP="00DA49D4">
                            <w:r>
                              <w:t>`define SS_U 8'b11000001</w:t>
                            </w:r>
                          </w:p>
                          <w:p w14:paraId="1503380C" w14:textId="77777777" w:rsidR="00DA49D4" w:rsidRDefault="00DA49D4" w:rsidP="00DA49D4">
                            <w:r>
                              <w:t>`define SS_E 8'b10000110</w:t>
                            </w:r>
                          </w:p>
                          <w:p w14:paraId="3789D909" w14:textId="77777777" w:rsidR="00DA49D4" w:rsidRDefault="00DA49D4" w:rsidP="00DA49D4">
                            <w:r>
                              <w:t xml:space="preserve">`define SS_F 8'b10001110   </w:t>
                            </w:r>
                          </w:p>
                          <w:p w14:paraId="3E57FC58" w14:textId="77777777" w:rsidR="00DA49D4" w:rsidRDefault="00DA49D4" w:rsidP="00DA49D4"/>
                          <w:p w14:paraId="5078A026" w14:textId="77777777" w:rsidR="00DA49D4" w:rsidRDefault="00DA49D4" w:rsidP="00DA49D4">
                            <w:r>
                              <w:t>module lab4_3(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ssd_ctl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cur_display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EA4A606" w14:textId="77777777" w:rsidR="00DA49D4" w:rsidRDefault="00DA49D4" w:rsidP="00DA49D4"/>
                          <w:p w14:paraId="4D821450" w14:textId="77777777" w:rsidR="00DA49D4" w:rsidRDefault="00DA49D4" w:rsidP="00DA49D4">
                            <w:r>
                              <w:t xml:space="preserve">input 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2521CA1" w14:textId="77777777" w:rsidR="00DA49D4" w:rsidRDefault="00DA49D4" w:rsidP="00DA49D4">
                            <w:r>
                              <w:t xml:space="preserve">input 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320FE9D" w14:textId="77777777" w:rsidR="00DA49D4" w:rsidRDefault="00DA49D4" w:rsidP="00DA49D4">
                            <w:r>
                              <w:t xml:space="preserve">output </w:t>
                            </w:r>
                            <w:proofErr w:type="spellStart"/>
                            <w:r>
                              <w:t>reg</w:t>
                            </w:r>
                            <w:proofErr w:type="spellEnd"/>
                            <w:r>
                              <w:t xml:space="preserve"> [7:0] </w:t>
                            </w:r>
                            <w:proofErr w:type="spellStart"/>
                            <w:r>
                              <w:t>cur_display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3D4BABB" w14:textId="77777777" w:rsidR="00DA49D4" w:rsidRDefault="00DA49D4" w:rsidP="00DA49D4">
                            <w:r>
                              <w:t xml:space="preserve">output </w:t>
                            </w:r>
                            <w:proofErr w:type="spellStart"/>
                            <w:r>
                              <w:t>reg</w:t>
                            </w:r>
                            <w:proofErr w:type="spellEnd"/>
                            <w:r>
                              <w:t xml:space="preserve"> [3:0] </w:t>
                            </w:r>
                            <w:proofErr w:type="spellStart"/>
                            <w:r>
                              <w:t>ssd_ctl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30C6EC7" w14:textId="77777777" w:rsidR="00DA49D4" w:rsidRDefault="00DA49D4" w:rsidP="00DA49D4">
                            <w:r>
                              <w:t xml:space="preserve">wire [19:0] </w:t>
                            </w:r>
                            <w:proofErr w:type="spellStart"/>
                            <w:r>
                              <w:t>cnt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F028FC7" w14:textId="77777777" w:rsidR="00DA49D4" w:rsidRDefault="00DA49D4" w:rsidP="00DA49D4">
                            <w:r>
                              <w:t xml:space="preserve">wire [1:0] </w:t>
                            </w:r>
                            <w:proofErr w:type="spellStart"/>
                            <w:r>
                              <w:t>ab_sel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05283B6" w14:textId="77777777" w:rsidR="00DA49D4" w:rsidRDefault="00DA49D4" w:rsidP="00DA49D4">
                            <w:r>
                              <w:t>wire signal;</w:t>
                            </w:r>
                          </w:p>
                          <w:p w14:paraId="48939C5B" w14:textId="77777777" w:rsidR="00DA49D4" w:rsidRDefault="00DA49D4" w:rsidP="00DA49D4">
                            <w:proofErr w:type="spellStart"/>
                            <w:r>
                              <w:t>reg</w:t>
                            </w:r>
                            <w:proofErr w:type="spellEnd"/>
                            <w:r>
                              <w:t xml:space="preserve"> [7:0] ee1, ee2, ee3, ee4, ee5, ee6;</w:t>
                            </w:r>
                          </w:p>
                          <w:p w14:paraId="61E23496" w14:textId="77777777" w:rsidR="00DA49D4" w:rsidRDefault="00DA49D4" w:rsidP="00DA49D4"/>
                          <w:p w14:paraId="3E083D0D" w14:textId="77777777" w:rsidR="00DA49D4" w:rsidRDefault="00DA49D4" w:rsidP="00DA49D4">
                            <w:r>
                              <w:t>lab3_2 U0</w:t>
                            </w:r>
                            <w:proofErr w:type="gramStart"/>
                            <w:r>
                              <w:t>(.</w:t>
                            </w:r>
                            <w:proofErr w:type="spellStart"/>
                            <w:r>
                              <w:t>rst</w:t>
                            </w:r>
                            <w:proofErr w:type="gramEnd"/>
                            <w:r>
                              <w:t>_n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), .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>), .signal(signal));</w:t>
                            </w:r>
                          </w:p>
                          <w:p w14:paraId="5D1AFE67" w14:textId="77777777" w:rsidR="00DA49D4" w:rsidRDefault="00DA49D4" w:rsidP="00DA49D4">
                            <w:proofErr w:type="spellStart"/>
                            <w:r>
                              <w:t>contral</w:t>
                            </w:r>
                            <w:proofErr w:type="spellEnd"/>
                            <w:r>
                              <w:t xml:space="preserve"> U1</w:t>
                            </w:r>
                            <w:proofErr w:type="gramStart"/>
                            <w:r>
                              <w:t>(.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), .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>), .</w:t>
                            </w:r>
                            <w:proofErr w:type="spellStart"/>
                            <w:r>
                              <w:t>cnt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cnt</w:t>
                            </w:r>
                            <w:proofErr w:type="spellEnd"/>
                            <w:r>
                              <w:t>));</w:t>
                            </w:r>
                          </w:p>
                          <w:p w14:paraId="6F9E97B9" w14:textId="77777777" w:rsidR="00DA49D4" w:rsidRDefault="00DA49D4" w:rsidP="00DA49D4"/>
                          <w:p w14:paraId="322F7A09" w14:textId="77777777" w:rsidR="00DA49D4" w:rsidRDefault="00DA49D4" w:rsidP="00DA49D4">
                            <w:r>
                              <w:t xml:space="preserve">assign </w:t>
                            </w:r>
                            <w:proofErr w:type="spellStart"/>
                            <w:r>
                              <w:t>ab_sel</w:t>
                            </w:r>
                            <w:proofErr w:type="spellEnd"/>
                            <w:r>
                              <w:t xml:space="preserve"> = {</w:t>
                            </w:r>
                            <w:proofErr w:type="spellStart"/>
                            <w:proofErr w:type="gramStart"/>
                            <w:r>
                              <w:t>cnt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 xml:space="preserve">19], </w:t>
                            </w:r>
                            <w:proofErr w:type="spellStart"/>
                            <w:r>
                              <w:t>cnt</w:t>
                            </w:r>
                            <w:proofErr w:type="spellEnd"/>
                            <w:r>
                              <w:t>[18]};</w:t>
                            </w:r>
                          </w:p>
                          <w:p w14:paraId="62697F6A" w14:textId="77777777" w:rsidR="00DA49D4" w:rsidRDefault="00DA49D4" w:rsidP="00DA49D4"/>
                          <w:p w14:paraId="0449DEAD" w14:textId="77777777" w:rsidR="00DA49D4" w:rsidRDefault="00DA49D4" w:rsidP="00DA49D4">
                            <w:r>
                              <w:t>always@ (</w:t>
                            </w:r>
                            <w:proofErr w:type="spellStart"/>
                            <w:r>
                              <w:t>posedge</w:t>
                            </w:r>
                            <w:proofErr w:type="spellEnd"/>
                            <w:r>
                              <w:t xml:space="preserve"> signal or </w:t>
                            </w:r>
                            <w:proofErr w:type="spellStart"/>
                            <w:r>
                              <w:t>negedge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0F04C2C" w14:textId="77777777" w:rsidR="00DA49D4" w:rsidRDefault="00DA49D4" w:rsidP="00DA49D4">
                            <w:r>
                              <w:t xml:space="preserve">    if (~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DA6E5BD" w14:textId="77777777" w:rsidR="00DA49D4" w:rsidRDefault="00DA49D4" w:rsidP="00DA49D4">
                            <w:r>
                              <w:t xml:space="preserve">        begin</w:t>
                            </w:r>
                          </w:p>
                          <w:p w14:paraId="46C84E83" w14:textId="77777777" w:rsidR="00DA49D4" w:rsidRDefault="00DA49D4" w:rsidP="00DA49D4">
                            <w:r>
                              <w:t xml:space="preserve">            ee1 &lt;= `SS_N;</w:t>
                            </w:r>
                          </w:p>
                          <w:p w14:paraId="0D78E30A" w14:textId="77777777" w:rsidR="00DA49D4" w:rsidRDefault="00DA49D4" w:rsidP="00DA49D4">
                            <w:r>
                              <w:t xml:space="preserve">            ee2 &lt;= `SS_T;</w:t>
                            </w:r>
                          </w:p>
                          <w:p w14:paraId="71AABC3D" w14:textId="77777777" w:rsidR="00DA49D4" w:rsidRDefault="00DA49D4" w:rsidP="00DA49D4">
                            <w:r>
                              <w:t xml:space="preserve">            ee3 &lt;= `SS_H;</w:t>
                            </w:r>
                          </w:p>
                          <w:p w14:paraId="3E04668C" w14:textId="77777777" w:rsidR="00DA49D4" w:rsidRDefault="00DA49D4" w:rsidP="00DA49D4">
                            <w:r>
                              <w:t xml:space="preserve">            ee4 &lt;= `SS_U;</w:t>
                            </w:r>
                          </w:p>
                          <w:p w14:paraId="49DEE266" w14:textId="77777777" w:rsidR="00DA49D4" w:rsidRDefault="00DA49D4" w:rsidP="00DA49D4">
                            <w:r>
                              <w:t xml:space="preserve">            ee5 &lt;= `SS_E;</w:t>
                            </w:r>
                          </w:p>
                          <w:p w14:paraId="06A03F38" w14:textId="77777777" w:rsidR="00DA49D4" w:rsidRDefault="00DA49D4" w:rsidP="00DA49D4">
                            <w:r>
                              <w:t xml:space="preserve">            ee6 &lt;= `SS_E;</w:t>
                            </w:r>
                          </w:p>
                          <w:p w14:paraId="4CA60ADB" w14:textId="77777777" w:rsidR="00DA49D4" w:rsidRDefault="00DA49D4" w:rsidP="00DA49D4">
                            <w:r>
                              <w:t xml:space="preserve">        end</w:t>
                            </w:r>
                          </w:p>
                          <w:p w14:paraId="18FB404A" w14:textId="77777777" w:rsidR="00DA49D4" w:rsidRDefault="00DA49D4" w:rsidP="00DA49D4">
                            <w:r>
                              <w:t xml:space="preserve">    else</w:t>
                            </w:r>
                          </w:p>
                          <w:p w14:paraId="79DE0A5B" w14:textId="77777777" w:rsidR="00DA49D4" w:rsidRDefault="00DA49D4" w:rsidP="00DA49D4">
                            <w:r>
                              <w:t xml:space="preserve">        begin</w:t>
                            </w:r>
                          </w:p>
                          <w:p w14:paraId="56403D18" w14:textId="77777777" w:rsidR="00DA49D4" w:rsidRDefault="00DA49D4" w:rsidP="00DA49D4">
                            <w:r>
                              <w:t xml:space="preserve">            ee6 &lt;= ee1;</w:t>
                            </w:r>
                          </w:p>
                          <w:p w14:paraId="79749B41" w14:textId="77777777" w:rsidR="00DA49D4" w:rsidRDefault="00DA49D4" w:rsidP="00DA49D4">
                            <w:r>
                              <w:t xml:space="preserve">            ee1 &lt;= ee2;</w:t>
                            </w:r>
                          </w:p>
                          <w:p w14:paraId="09750F24" w14:textId="77777777" w:rsidR="00DA49D4" w:rsidRDefault="00DA49D4" w:rsidP="00DA49D4">
                            <w:r>
                              <w:t xml:space="preserve">            ee2 &lt;= ee3;</w:t>
                            </w:r>
                          </w:p>
                          <w:p w14:paraId="6AD29BBC" w14:textId="77777777" w:rsidR="00DA49D4" w:rsidRDefault="00DA49D4" w:rsidP="00DA49D4">
                            <w:r>
                              <w:t xml:space="preserve">            ee3 &lt;= ee4;</w:t>
                            </w:r>
                          </w:p>
                          <w:p w14:paraId="2CAD7C53" w14:textId="77777777" w:rsidR="00DA49D4" w:rsidRDefault="00DA49D4" w:rsidP="00DA49D4">
                            <w:r>
                              <w:t xml:space="preserve">            ee4 &lt;= ee5;</w:t>
                            </w:r>
                          </w:p>
                          <w:p w14:paraId="16874DE7" w14:textId="77777777" w:rsidR="00DA49D4" w:rsidRDefault="00DA49D4" w:rsidP="00DA49D4">
                            <w:r>
                              <w:t xml:space="preserve">            ee5 &lt;= ee6;</w:t>
                            </w:r>
                          </w:p>
                          <w:p w14:paraId="7B863D5C" w14:textId="75B4BFF7" w:rsidR="00DA49D4" w:rsidRDefault="00DA49D4" w:rsidP="00DA49D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        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BE87EB" id="_x0000_s1039" type="#_x0000_t202" style="width:269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">
                <v:textbox style="mso-fit-shape-to-text:t">
                  <w:txbxContent>
                    <w:p w14:paraId="2E2065A0" w14:textId="46A31281" w:rsidR="00DA49D4" w:rsidRDefault="00DA49D4" w:rsidP="00DA49D4">
                      <w:r>
                        <w:t>`timescale 1ns / 1ps</w:t>
                      </w:r>
                    </w:p>
                    <w:p w14:paraId="2BE76E0A" w14:textId="77777777" w:rsidR="00DA49D4" w:rsidRDefault="00DA49D4" w:rsidP="00DA49D4"/>
                    <w:p w14:paraId="687530F9" w14:textId="77777777" w:rsidR="00DA49D4" w:rsidRDefault="00DA49D4" w:rsidP="00DA49D4">
                      <w:r>
                        <w:t>`define SS_N 8'b10101011</w:t>
                      </w:r>
                    </w:p>
                    <w:p w14:paraId="72E4BB43" w14:textId="77777777" w:rsidR="00DA49D4" w:rsidRDefault="00DA49D4" w:rsidP="00DA49D4">
                      <w:r>
                        <w:t>`define SS_T 8'b10000111</w:t>
                      </w:r>
                    </w:p>
                    <w:p w14:paraId="4BF0EE61" w14:textId="77777777" w:rsidR="00DA49D4" w:rsidRDefault="00DA49D4" w:rsidP="00DA49D4">
                      <w:r>
                        <w:t>`define SS_H 8'b10001001</w:t>
                      </w:r>
                    </w:p>
                    <w:p w14:paraId="74F5CE96" w14:textId="77777777" w:rsidR="00DA49D4" w:rsidRDefault="00DA49D4" w:rsidP="00DA49D4">
                      <w:r>
                        <w:t>`define SS_U 8'b11000001</w:t>
                      </w:r>
                    </w:p>
                    <w:p w14:paraId="1503380C" w14:textId="77777777" w:rsidR="00DA49D4" w:rsidRDefault="00DA49D4" w:rsidP="00DA49D4">
                      <w:r>
                        <w:t>`define SS_E 8'b10000110</w:t>
                      </w:r>
                    </w:p>
                    <w:p w14:paraId="3789D909" w14:textId="77777777" w:rsidR="00DA49D4" w:rsidRDefault="00DA49D4" w:rsidP="00DA49D4">
                      <w:r>
                        <w:t xml:space="preserve">`define SS_F 8'b10001110   </w:t>
                      </w:r>
                    </w:p>
                    <w:p w14:paraId="3E57FC58" w14:textId="77777777" w:rsidR="00DA49D4" w:rsidRDefault="00DA49D4" w:rsidP="00DA49D4"/>
                    <w:p w14:paraId="5078A026" w14:textId="77777777" w:rsidR="00DA49D4" w:rsidRDefault="00DA49D4" w:rsidP="00DA49D4">
                      <w:r>
                        <w:t>module lab4_3(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ssd_ctl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cur_display</w:t>
                      </w:r>
                      <w:proofErr w:type="spellEnd"/>
                      <w:r>
                        <w:t>);</w:t>
                      </w:r>
                    </w:p>
                    <w:p w14:paraId="3EA4A606" w14:textId="77777777" w:rsidR="00DA49D4" w:rsidRDefault="00DA49D4" w:rsidP="00DA49D4"/>
                    <w:p w14:paraId="4D821450" w14:textId="77777777" w:rsidR="00DA49D4" w:rsidRDefault="00DA49D4" w:rsidP="00DA49D4">
                      <w:r>
                        <w:t xml:space="preserve">input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>;</w:t>
                      </w:r>
                    </w:p>
                    <w:p w14:paraId="12521CA1" w14:textId="77777777" w:rsidR="00DA49D4" w:rsidRDefault="00DA49D4" w:rsidP="00DA49D4">
                      <w:r>
                        <w:t xml:space="preserve">input 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;</w:t>
                      </w:r>
                    </w:p>
                    <w:p w14:paraId="7320FE9D" w14:textId="77777777" w:rsidR="00DA49D4" w:rsidRDefault="00DA49D4" w:rsidP="00DA49D4">
                      <w:r>
                        <w:t xml:space="preserve">output </w:t>
                      </w:r>
                      <w:proofErr w:type="spellStart"/>
                      <w:r>
                        <w:t>reg</w:t>
                      </w:r>
                      <w:proofErr w:type="spellEnd"/>
                      <w:r>
                        <w:t xml:space="preserve"> [7:0] </w:t>
                      </w:r>
                      <w:proofErr w:type="spellStart"/>
                      <w:r>
                        <w:t>cur_display</w:t>
                      </w:r>
                      <w:proofErr w:type="spellEnd"/>
                      <w:r>
                        <w:t>;</w:t>
                      </w:r>
                    </w:p>
                    <w:p w14:paraId="53D4BABB" w14:textId="77777777" w:rsidR="00DA49D4" w:rsidRDefault="00DA49D4" w:rsidP="00DA49D4">
                      <w:r>
                        <w:t xml:space="preserve">output </w:t>
                      </w:r>
                      <w:proofErr w:type="spellStart"/>
                      <w:r>
                        <w:t>reg</w:t>
                      </w:r>
                      <w:proofErr w:type="spellEnd"/>
                      <w:r>
                        <w:t xml:space="preserve"> [3:0] </w:t>
                      </w:r>
                      <w:proofErr w:type="spellStart"/>
                      <w:r>
                        <w:t>ssd_ctl</w:t>
                      </w:r>
                      <w:proofErr w:type="spellEnd"/>
                      <w:r>
                        <w:t>;</w:t>
                      </w:r>
                    </w:p>
                    <w:p w14:paraId="230C6EC7" w14:textId="77777777" w:rsidR="00DA49D4" w:rsidRDefault="00DA49D4" w:rsidP="00DA49D4">
                      <w:r>
                        <w:t xml:space="preserve">wire [19:0] </w:t>
                      </w:r>
                      <w:proofErr w:type="spellStart"/>
                      <w:r>
                        <w:t>cnt</w:t>
                      </w:r>
                      <w:proofErr w:type="spellEnd"/>
                      <w:r>
                        <w:t>;</w:t>
                      </w:r>
                    </w:p>
                    <w:p w14:paraId="2F028FC7" w14:textId="77777777" w:rsidR="00DA49D4" w:rsidRDefault="00DA49D4" w:rsidP="00DA49D4">
                      <w:r>
                        <w:t xml:space="preserve">wire [1:0] </w:t>
                      </w:r>
                      <w:proofErr w:type="spellStart"/>
                      <w:r>
                        <w:t>ab_sel</w:t>
                      </w:r>
                      <w:proofErr w:type="spellEnd"/>
                      <w:r>
                        <w:t>;</w:t>
                      </w:r>
                    </w:p>
                    <w:p w14:paraId="105283B6" w14:textId="77777777" w:rsidR="00DA49D4" w:rsidRDefault="00DA49D4" w:rsidP="00DA49D4">
                      <w:r>
                        <w:t>wire signal;</w:t>
                      </w:r>
                    </w:p>
                    <w:p w14:paraId="48939C5B" w14:textId="77777777" w:rsidR="00DA49D4" w:rsidRDefault="00DA49D4" w:rsidP="00DA49D4">
                      <w:proofErr w:type="spellStart"/>
                      <w:r>
                        <w:t>reg</w:t>
                      </w:r>
                      <w:proofErr w:type="spellEnd"/>
                      <w:r>
                        <w:t xml:space="preserve"> [7:0] ee1, ee2, ee3, ee4, ee5, ee6;</w:t>
                      </w:r>
                    </w:p>
                    <w:p w14:paraId="61E23496" w14:textId="77777777" w:rsidR="00DA49D4" w:rsidRDefault="00DA49D4" w:rsidP="00DA49D4"/>
                    <w:p w14:paraId="3E083D0D" w14:textId="77777777" w:rsidR="00DA49D4" w:rsidRDefault="00DA49D4" w:rsidP="00DA49D4">
                      <w:r>
                        <w:t>lab3_2 U0</w:t>
                      </w:r>
                      <w:proofErr w:type="gramStart"/>
                      <w:r>
                        <w:t>(.</w:t>
                      </w:r>
                      <w:proofErr w:type="spellStart"/>
                      <w:r>
                        <w:t>rst</w:t>
                      </w:r>
                      <w:proofErr w:type="gramEnd"/>
                      <w:r>
                        <w:t>_n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), .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>), .signal(signal));</w:t>
                      </w:r>
                    </w:p>
                    <w:p w14:paraId="5D1AFE67" w14:textId="77777777" w:rsidR="00DA49D4" w:rsidRDefault="00DA49D4" w:rsidP="00DA49D4">
                      <w:proofErr w:type="spellStart"/>
                      <w:r>
                        <w:t>contral</w:t>
                      </w:r>
                      <w:proofErr w:type="spellEnd"/>
                      <w:r>
                        <w:t xml:space="preserve"> U1</w:t>
                      </w:r>
                      <w:proofErr w:type="gramStart"/>
                      <w:r>
                        <w:t>(.</w:t>
                      </w:r>
                      <w:proofErr w:type="spellStart"/>
                      <w:r>
                        <w:t>rst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), .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>), .</w:t>
                      </w:r>
                      <w:proofErr w:type="spellStart"/>
                      <w:r>
                        <w:t>cnt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cnt</w:t>
                      </w:r>
                      <w:proofErr w:type="spellEnd"/>
                      <w:r>
                        <w:t>));</w:t>
                      </w:r>
                    </w:p>
                    <w:p w14:paraId="6F9E97B9" w14:textId="77777777" w:rsidR="00DA49D4" w:rsidRDefault="00DA49D4" w:rsidP="00DA49D4"/>
                    <w:p w14:paraId="322F7A09" w14:textId="77777777" w:rsidR="00DA49D4" w:rsidRDefault="00DA49D4" w:rsidP="00DA49D4">
                      <w:r>
                        <w:t xml:space="preserve">assign </w:t>
                      </w:r>
                      <w:proofErr w:type="spellStart"/>
                      <w:r>
                        <w:t>ab_sel</w:t>
                      </w:r>
                      <w:proofErr w:type="spellEnd"/>
                      <w:r>
                        <w:t xml:space="preserve"> = {</w:t>
                      </w:r>
                      <w:proofErr w:type="spellStart"/>
                      <w:proofErr w:type="gramStart"/>
                      <w:r>
                        <w:t>cnt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 xml:space="preserve">19], </w:t>
                      </w:r>
                      <w:proofErr w:type="spellStart"/>
                      <w:r>
                        <w:t>cnt</w:t>
                      </w:r>
                      <w:proofErr w:type="spellEnd"/>
                      <w:r>
                        <w:t>[18]};</w:t>
                      </w:r>
                    </w:p>
                    <w:p w14:paraId="62697F6A" w14:textId="77777777" w:rsidR="00DA49D4" w:rsidRDefault="00DA49D4" w:rsidP="00DA49D4"/>
                    <w:p w14:paraId="0449DEAD" w14:textId="77777777" w:rsidR="00DA49D4" w:rsidRDefault="00DA49D4" w:rsidP="00DA49D4">
                      <w:r>
                        <w:t>always@ (</w:t>
                      </w:r>
                      <w:proofErr w:type="spellStart"/>
                      <w:r>
                        <w:t>posedge</w:t>
                      </w:r>
                      <w:proofErr w:type="spellEnd"/>
                      <w:r>
                        <w:t xml:space="preserve"> signal or </w:t>
                      </w:r>
                      <w:proofErr w:type="spellStart"/>
                      <w:r>
                        <w:t>negedge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)</w:t>
                      </w:r>
                    </w:p>
                    <w:p w14:paraId="20F04C2C" w14:textId="77777777" w:rsidR="00DA49D4" w:rsidRDefault="00DA49D4" w:rsidP="00DA49D4">
                      <w:r>
                        <w:t xml:space="preserve">    if (~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)</w:t>
                      </w:r>
                    </w:p>
                    <w:p w14:paraId="3DA6E5BD" w14:textId="77777777" w:rsidR="00DA49D4" w:rsidRDefault="00DA49D4" w:rsidP="00DA49D4">
                      <w:r>
                        <w:t xml:space="preserve">        begin</w:t>
                      </w:r>
                    </w:p>
                    <w:p w14:paraId="46C84E83" w14:textId="77777777" w:rsidR="00DA49D4" w:rsidRDefault="00DA49D4" w:rsidP="00DA49D4">
                      <w:r>
                        <w:t xml:space="preserve">            ee1 &lt;= `SS_N;</w:t>
                      </w:r>
                    </w:p>
                    <w:p w14:paraId="0D78E30A" w14:textId="77777777" w:rsidR="00DA49D4" w:rsidRDefault="00DA49D4" w:rsidP="00DA49D4">
                      <w:r>
                        <w:t xml:space="preserve">            ee2 &lt;= `SS_T;</w:t>
                      </w:r>
                    </w:p>
                    <w:p w14:paraId="71AABC3D" w14:textId="77777777" w:rsidR="00DA49D4" w:rsidRDefault="00DA49D4" w:rsidP="00DA49D4">
                      <w:r>
                        <w:t xml:space="preserve">            ee3 &lt;= `SS_H;</w:t>
                      </w:r>
                    </w:p>
                    <w:p w14:paraId="3E04668C" w14:textId="77777777" w:rsidR="00DA49D4" w:rsidRDefault="00DA49D4" w:rsidP="00DA49D4">
                      <w:r>
                        <w:t xml:space="preserve">            ee4 &lt;= `SS_U;</w:t>
                      </w:r>
                    </w:p>
                    <w:p w14:paraId="49DEE266" w14:textId="77777777" w:rsidR="00DA49D4" w:rsidRDefault="00DA49D4" w:rsidP="00DA49D4">
                      <w:r>
                        <w:t xml:space="preserve">            ee5 &lt;= `SS_E;</w:t>
                      </w:r>
                    </w:p>
                    <w:p w14:paraId="06A03F38" w14:textId="77777777" w:rsidR="00DA49D4" w:rsidRDefault="00DA49D4" w:rsidP="00DA49D4">
                      <w:r>
                        <w:t xml:space="preserve">            ee6 &lt;= `SS_E;</w:t>
                      </w:r>
                    </w:p>
                    <w:p w14:paraId="4CA60ADB" w14:textId="77777777" w:rsidR="00DA49D4" w:rsidRDefault="00DA49D4" w:rsidP="00DA49D4">
                      <w:r>
                        <w:t xml:space="preserve">        end</w:t>
                      </w:r>
                    </w:p>
                    <w:p w14:paraId="18FB404A" w14:textId="77777777" w:rsidR="00DA49D4" w:rsidRDefault="00DA49D4" w:rsidP="00DA49D4">
                      <w:r>
                        <w:t xml:space="preserve">    else</w:t>
                      </w:r>
                    </w:p>
                    <w:p w14:paraId="79DE0A5B" w14:textId="77777777" w:rsidR="00DA49D4" w:rsidRDefault="00DA49D4" w:rsidP="00DA49D4">
                      <w:r>
                        <w:t xml:space="preserve">        begin</w:t>
                      </w:r>
                    </w:p>
                    <w:p w14:paraId="56403D18" w14:textId="77777777" w:rsidR="00DA49D4" w:rsidRDefault="00DA49D4" w:rsidP="00DA49D4">
                      <w:r>
                        <w:t xml:space="preserve">            ee6 &lt;= ee1;</w:t>
                      </w:r>
                    </w:p>
                    <w:p w14:paraId="79749B41" w14:textId="77777777" w:rsidR="00DA49D4" w:rsidRDefault="00DA49D4" w:rsidP="00DA49D4">
                      <w:r>
                        <w:t xml:space="preserve">            ee1 &lt;= ee2;</w:t>
                      </w:r>
                    </w:p>
                    <w:p w14:paraId="09750F24" w14:textId="77777777" w:rsidR="00DA49D4" w:rsidRDefault="00DA49D4" w:rsidP="00DA49D4">
                      <w:r>
                        <w:t xml:space="preserve">            ee2 &lt;= ee3;</w:t>
                      </w:r>
                    </w:p>
                    <w:p w14:paraId="6AD29BBC" w14:textId="77777777" w:rsidR="00DA49D4" w:rsidRDefault="00DA49D4" w:rsidP="00DA49D4">
                      <w:r>
                        <w:t xml:space="preserve">            ee3 &lt;= ee4;</w:t>
                      </w:r>
                    </w:p>
                    <w:p w14:paraId="2CAD7C53" w14:textId="77777777" w:rsidR="00DA49D4" w:rsidRDefault="00DA49D4" w:rsidP="00DA49D4">
                      <w:r>
                        <w:t xml:space="preserve">            ee4 &lt;= ee5;</w:t>
                      </w:r>
                    </w:p>
                    <w:p w14:paraId="16874DE7" w14:textId="77777777" w:rsidR="00DA49D4" w:rsidRDefault="00DA49D4" w:rsidP="00DA49D4">
                      <w:r>
                        <w:t xml:space="preserve">            ee5 &lt;= ee6;</w:t>
                      </w:r>
                    </w:p>
                    <w:p w14:paraId="7B863D5C" w14:textId="75B4BFF7" w:rsidR="00DA49D4" w:rsidRDefault="00DA49D4" w:rsidP="00DA49D4">
                      <w:pPr>
                        <w:rPr>
                          <w:rFonts w:hint="eastAsia"/>
                        </w:rPr>
                      </w:pPr>
                      <w:r>
                        <w:t xml:space="preserve">        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181D92" w14:textId="028EEC84" w:rsidR="00DA49D4" w:rsidRDefault="00DA49D4" w:rsidP="00DF7C7A">
      <w:pPr>
        <w:rPr>
          <w:rFonts w:ascii="Palatino" w:hAnsi="Palatino" w:cs="Arial"/>
          <w:szCs w:val="24"/>
        </w:rPr>
      </w:pPr>
      <w:r w:rsidRPr="00DA49D4">
        <w:rPr>
          <w:rFonts w:ascii="Palatino" w:hAnsi="Palatino" w:cs="Arial"/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0D5B9C1" wp14:editId="40143EFF">
                <wp:simplePos x="0" y="0"/>
                <wp:positionH relativeFrom="column">
                  <wp:posOffset>3533416</wp:posOffset>
                </wp:positionH>
                <wp:positionV relativeFrom="paragraph">
                  <wp:posOffset>143124</wp:posOffset>
                </wp:positionV>
                <wp:extent cx="2360930" cy="1404620"/>
                <wp:effectExtent l="0" t="0" r="22860" b="11430"/>
                <wp:wrapSquare wrapText="bothSides"/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CE86F" w14:textId="03E89544" w:rsidR="003837EE" w:rsidRPr="00D26EFC" w:rsidRDefault="00DA49D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整個程式中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最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關鍵的地方。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ab</w:t>
                            </w:r>
                            <w:r>
                              <w:t>_sel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這個控制信號同時決定</w:t>
                            </w:r>
                            <w:r>
                              <w:rPr>
                                <w:rFonts w:ascii="新細明體" w:hAnsi="新細明體" w:hint="eastAsia"/>
                              </w:rPr>
                              <w:t>「</w:t>
                            </w:r>
                            <w:r w:rsidR="003837EE">
                              <w:rPr>
                                <w:rFonts w:hint="eastAsia"/>
                              </w:rPr>
                              <w:t>要亮什</w:t>
                            </w:r>
                            <w:r>
                              <w:rPr>
                                <w:rFonts w:hint="eastAsia"/>
                              </w:rPr>
                              <w:t>麼</w:t>
                            </w:r>
                            <w:r>
                              <w:rPr>
                                <w:rFonts w:ascii="新細明體" w:hAnsi="新細明體" w:hint="eastAsia"/>
                              </w:rPr>
                              <w:t>」</w:t>
                            </w:r>
                            <w:r>
                              <w:t>和</w:t>
                            </w:r>
                            <w:r>
                              <w:rPr>
                                <w:rFonts w:ascii="新細明體" w:hAnsi="新細明體" w:hint="eastAsia"/>
                              </w:rPr>
                              <w:t>「</w:t>
                            </w:r>
                            <w:r>
                              <w:t>現在</w:t>
                            </w:r>
                            <w:proofErr w:type="gramStart"/>
                            <w:r>
                              <w:t>誰該亮</w:t>
                            </w:r>
                            <w:proofErr w:type="gramEnd"/>
                            <w:r>
                              <w:rPr>
                                <w:rFonts w:ascii="新細明體" w:hAnsi="新細明體" w:hint="eastAsia"/>
                              </w:rPr>
                              <w:t>」</w:t>
                            </w:r>
                            <w: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D5B9C1" id="_x0000_s1040" type="#_x0000_t202" style="position:absolute;margin-left:278.2pt;margin-top:11.25pt;width:185.9pt;height:110.6pt;z-index:2516848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">
                <v:textbox style="mso-fit-shape-to-text:t">
                  <w:txbxContent>
                    <w:p w14:paraId="5C5CE86F" w14:textId="03E89544" w:rsidR="003837EE" w:rsidRPr="00D26EFC" w:rsidRDefault="00DA49D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整個程式中</w:t>
                      </w:r>
                      <w:proofErr w:type="gramStart"/>
                      <w:r>
                        <w:rPr>
                          <w:rFonts w:hint="eastAsia"/>
                        </w:rPr>
                        <w:t>最</w:t>
                      </w:r>
                      <w:proofErr w:type="gramEnd"/>
                      <w:r>
                        <w:rPr>
                          <w:rFonts w:hint="eastAsia"/>
                        </w:rPr>
                        <w:t>關鍵的地方。</w:t>
                      </w:r>
                      <w:proofErr w:type="spellStart"/>
                      <w:r>
                        <w:rPr>
                          <w:rFonts w:hint="eastAsia"/>
                        </w:rPr>
                        <w:t>ab</w:t>
                      </w:r>
                      <w:r>
                        <w:t>_sel</w:t>
                      </w:r>
                      <w:proofErr w:type="spellEnd"/>
                      <w:r>
                        <w:rPr>
                          <w:rFonts w:hint="eastAsia"/>
                        </w:rPr>
                        <w:t>這個控制信號同時決定</w:t>
                      </w:r>
                      <w:r>
                        <w:rPr>
                          <w:rFonts w:ascii="新細明體" w:hAnsi="新細明體" w:hint="eastAsia"/>
                        </w:rPr>
                        <w:t>「</w:t>
                      </w:r>
                      <w:r w:rsidR="003837EE">
                        <w:rPr>
                          <w:rFonts w:hint="eastAsia"/>
                        </w:rPr>
                        <w:t>要亮什</w:t>
                      </w:r>
                      <w:r>
                        <w:rPr>
                          <w:rFonts w:hint="eastAsia"/>
                        </w:rPr>
                        <w:t>麼</w:t>
                      </w:r>
                      <w:r>
                        <w:rPr>
                          <w:rFonts w:ascii="新細明體" w:hAnsi="新細明體" w:hint="eastAsia"/>
                        </w:rPr>
                        <w:t>」</w:t>
                      </w:r>
                      <w:r>
                        <w:t>和</w:t>
                      </w:r>
                      <w:r>
                        <w:rPr>
                          <w:rFonts w:ascii="新細明體" w:hAnsi="新細明體" w:hint="eastAsia"/>
                        </w:rPr>
                        <w:t>「</w:t>
                      </w:r>
                      <w:r>
                        <w:t>現在</w:t>
                      </w:r>
                      <w:proofErr w:type="gramStart"/>
                      <w:r>
                        <w:t>誰該亮</w:t>
                      </w:r>
                      <w:proofErr w:type="gramEnd"/>
                      <w:r>
                        <w:rPr>
                          <w:rFonts w:ascii="新細明體" w:hAnsi="新細明體" w:hint="eastAsia"/>
                        </w:rPr>
                        <w:t>」</w:t>
                      </w:r>
                      <w: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A49D4">
        <w:rPr>
          <w:rFonts w:ascii="Palatino" w:hAnsi="Palatino" w:cs="Arial"/>
          <w:noProof/>
          <w:szCs w:val="24"/>
        </w:rPr>
        <mc:AlternateContent>
          <mc:Choice Requires="wps">
            <w:drawing>
              <wp:inline distT="0" distB="0" distL="0" distR="0" wp14:anchorId="1DB18581" wp14:editId="0E8121B2">
                <wp:extent cx="2957885" cy="1404620"/>
                <wp:effectExtent l="0" t="0" r="13970" b="17780"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78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3FB820" w14:textId="77777777" w:rsidR="00DA49D4" w:rsidRDefault="00DA49D4" w:rsidP="00DA49D4">
                            <w:r>
                              <w:t>always @(</w:t>
                            </w:r>
                            <w:proofErr w:type="spellStart"/>
                            <w:r>
                              <w:t>ab_sel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A87863B" w14:textId="77777777" w:rsidR="00DA49D4" w:rsidRDefault="00DA49D4" w:rsidP="00DA49D4">
                            <w:r>
                              <w:t xml:space="preserve">    case (</w:t>
                            </w:r>
                            <w:proofErr w:type="spellStart"/>
                            <w:r>
                              <w:t>ab_sel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C3560C6" w14:textId="77777777" w:rsidR="00DA49D4" w:rsidRDefault="00DA49D4" w:rsidP="00DA49D4">
                            <w:r>
                              <w:t xml:space="preserve">        2'b00:  </w:t>
                            </w:r>
                            <w:proofErr w:type="spellStart"/>
                            <w:r>
                              <w:t>cur_display</w:t>
                            </w:r>
                            <w:proofErr w:type="spellEnd"/>
                            <w:r>
                              <w:t xml:space="preserve"> = ee1;</w:t>
                            </w:r>
                          </w:p>
                          <w:p w14:paraId="16CE4F85" w14:textId="77777777" w:rsidR="00DA49D4" w:rsidRDefault="00DA49D4" w:rsidP="00DA49D4">
                            <w:r>
                              <w:t xml:space="preserve">        2'b01:  </w:t>
                            </w:r>
                            <w:proofErr w:type="spellStart"/>
                            <w:r>
                              <w:t>cur_display</w:t>
                            </w:r>
                            <w:proofErr w:type="spellEnd"/>
                            <w:r>
                              <w:t xml:space="preserve"> = ee2;</w:t>
                            </w:r>
                          </w:p>
                          <w:p w14:paraId="03CD4EA7" w14:textId="77777777" w:rsidR="00DA49D4" w:rsidRDefault="00DA49D4" w:rsidP="00DA49D4">
                            <w:r>
                              <w:t xml:space="preserve">        2'b10:  </w:t>
                            </w:r>
                            <w:proofErr w:type="spellStart"/>
                            <w:r>
                              <w:t>cur_display</w:t>
                            </w:r>
                            <w:proofErr w:type="spellEnd"/>
                            <w:r>
                              <w:t xml:space="preserve"> = ee3;</w:t>
                            </w:r>
                          </w:p>
                          <w:p w14:paraId="764F0C05" w14:textId="77777777" w:rsidR="00DA49D4" w:rsidRDefault="00DA49D4" w:rsidP="00DA49D4">
                            <w:r>
                              <w:t xml:space="preserve">        2'b11:  </w:t>
                            </w:r>
                            <w:proofErr w:type="spellStart"/>
                            <w:r>
                              <w:t>cur_display</w:t>
                            </w:r>
                            <w:proofErr w:type="spellEnd"/>
                            <w:r>
                              <w:t xml:space="preserve"> = ee4;</w:t>
                            </w:r>
                          </w:p>
                          <w:p w14:paraId="518D143A" w14:textId="77777777" w:rsidR="00DA49D4" w:rsidRDefault="00DA49D4" w:rsidP="00DA49D4">
                            <w:r>
                              <w:t xml:space="preserve">        default: </w:t>
                            </w:r>
                            <w:proofErr w:type="spellStart"/>
                            <w:r>
                              <w:t>cur_display</w:t>
                            </w:r>
                            <w:proofErr w:type="spellEnd"/>
                            <w:r>
                              <w:t xml:space="preserve"> = `SS_F;</w:t>
                            </w:r>
                          </w:p>
                          <w:p w14:paraId="2C4DCB04" w14:textId="77777777" w:rsidR="00DA49D4" w:rsidRDefault="00DA49D4" w:rsidP="00DA49D4">
                            <w:r>
                              <w:t xml:space="preserve">    </w:t>
                            </w:r>
                            <w:proofErr w:type="spellStart"/>
                            <w:r>
                              <w:t>endcase</w:t>
                            </w:r>
                            <w:proofErr w:type="spellEnd"/>
                          </w:p>
                          <w:p w14:paraId="3F72190B" w14:textId="77777777" w:rsidR="00DA49D4" w:rsidRDefault="00DA49D4" w:rsidP="00DA49D4"/>
                          <w:p w14:paraId="17378481" w14:textId="77777777" w:rsidR="00DA49D4" w:rsidRDefault="00DA49D4" w:rsidP="00DA49D4">
                            <w:r>
                              <w:t>always @(</w:t>
                            </w:r>
                            <w:proofErr w:type="spellStart"/>
                            <w:r>
                              <w:t>ab_sel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7E3039B" w14:textId="77777777" w:rsidR="00DA49D4" w:rsidRDefault="00DA49D4" w:rsidP="00DA49D4">
                            <w:r>
                              <w:t xml:space="preserve">     case (</w:t>
                            </w:r>
                            <w:proofErr w:type="spellStart"/>
                            <w:r>
                              <w:t>ab_sel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B0E3ABB" w14:textId="77777777" w:rsidR="00DA49D4" w:rsidRDefault="00DA49D4" w:rsidP="00DA49D4">
                            <w:r>
                              <w:t xml:space="preserve">        2'b00: </w:t>
                            </w:r>
                            <w:proofErr w:type="spellStart"/>
                            <w:r>
                              <w:t>ssd_ctl</w:t>
                            </w:r>
                            <w:proofErr w:type="spellEnd"/>
                            <w:r>
                              <w:t xml:space="preserve"> = 4'b1110;</w:t>
                            </w:r>
                          </w:p>
                          <w:p w14:paraId="1BF00794" w14:textId="77777777" w:rsidR="00DA49D4" w:rsidRDefault="00DA49D4" w:rsidP="00DA49D4">
                            <w:r>
                              <w:t xml:space="preserve">        2'b01: </w:t>
                            </w:r>
                            <w:proofErr w:type="spellStart"/>
                            <w:r>
                              <w:t>ssd_ctl</w:t>
                            </w:r>
                            <w:proofErr w:type="spellEnd"/>
                            <w:r>
                              <w:t xml:space="preserve"> = 4'b1101;</w:t>
                            </w:r>
                          </w:p>
                          <w:p w14:paraId="625F851E" w14:textId="77777777" w:rsidR="00DA49D4" w:rsidRDefault="00DA49D4" w:rsidP="00DA49D4">
                            <w:r>
                              <w:t xml:space="preserve">        2'b10: </w:t>
                            </w:r>
                            <w:proofErr w:type="spellStart"/>
                            <w:r>
                              <w:t>ssd_ctl</w:t>
                            </w:r>
                            <w:proofErr w:type="spellEnd"/>
                            <w:r>
                              <w:t xml:space="preserve"> = 4'b1011;</w:t>
                            </w:r>
                          </w:p>
                          <w:p w14:paraId="0582AD43" w14:textId="77777777" w:rsidR="00DA49D4" w:rsidRDefault="00DA49D4" w:rsidP="00DA49D4">
                            <w:r>
                              <w:t xml:space="preserve">        2'b11: </w:t>
                            </w:r>
                            <w:proofErr w:type="spellStart"/>
                            <w:r>
                              <w:t>ssd_ctl</w:t>
                            </w:r>
                            <w:proofErr w:type="spellEnd"/>
                            <w:r>
                              <w:t xml:space="preserve"> = 4'b0111;</w:t>
                            </w:r>
                          </w:p>
                          <w:p w14:paraId="013DA342" w14:textId="77777777" w:rsidR="00DA49D4" w:rsidRDefault="00DA49D4" w:rsidP="00DA49D4">
                            <w:r>
                              <w:t xml:space="preserve">        default: </w:t>
                            </w:r>
                            <w:proofErr w:type="spellStart"/>
                            <w:r>
                              <w:t>ssd_ctl</w:t>
                            </w:r>
                            <w:proofErr w:type="spellEnd"/>
                            <w:r>
                              <w:t xml:space="preserve"> = 4'b1111;</w:t>
                            </w:r>
                          </w:p>
                          <w:p w14:paraId="34ACCC21" w14:textId="77777777" w:rsidR="00DA49D4" w:rsidRDefault="00DA49D4" w:rsidP="00DA49D4">
                            <w:r>
                              <w:t xml:space="preserve">     </w:t>
                            </w:r>
                            <w:proofErr w:type="spellStart"/>
                            <w:r>
                              <w:t>endcase</w:t>
                            </w:r>
                            <w:proofErr w:type="spellEnd"/>
                          </w:p>
                          <w:p w14:paraId="641FEDD2" w14:textId="77777777" w:rsidR="00DA49D4" w:rsidRDefault="00DA49D4" w:rsidP="00DA49D4">
                            <w:r>
                              <w:t xml:space="preserve">                </w:t>
                            </w:r>
                          </w:p>
                          <w:p w14:paraId="37F382D8" w14:textId="77777777" w:rsidR="00DA49D4" w:rsidRDefault="00DA49D4" w:rsidP="00DA49D4">
                            <w:proofErr w:type="spellStart"/>
                            <w: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B18581" id="_x0000_s1041" type="#_x0000_t202" style="width:232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">
                <v:textbox style="mso-fit-shape-to-text:t">
                  <w:txbxContent>
                    <w:p w14:paraId="5F3FB820" w14:textId="77777777" w:rsidR="00DA49D4" w:rsidRDefault="00DA49D4" w:rsidP="00DA49D4">
                      <w:r>
                        <w:t>always @(</w:t>
                      </w:r>
                      <w:proofErr w:type="spellStart"/>
                      <w:r>
                        <w:t>ab_sel</w:t>
                      </w:r>
                      <w:proofErr w:type="spellEnd"/>
                      <w:r>
                        <w:t>)</w:t>
                      </w:r>
                    </w:p>
                    <w:p w14:paraId="2A87863B" w14:textId="77777777" w:rsidR="00DA49D4" w:rsidRDefault="00DA49D4" w:rsidP="00DA49D4">
                      <w:r>
                        <w:t xml:space="preserve">    case (</w:t>
                      </w:r>
                      <w:proofErr w:type="spellStart"/>
                      <w:r>
                        <w:t>ab_sel</w:t>
                      </w:r>
                      <w:proofErr w:type="spellEnd"/>
                      <w:r>
                        <w:t>)</w:t>
                      </w:r>
                    </w:p>
                    <w:p w14:paraId="2C3560C6" w14:textId="77777777" w:rsidR="00DA49D4" w:rsidRDefault="00DA49D4" w:rsidP="00DA49D4">
                      <w:r>
                        <w:t xml:space="preserve">        2'b00:  </w:t>
                      </w:r>
                      <w:proofErr w:type="spellStart"/>
                      <w:r>
                        <w:t>cur_display</w:t>
                      </w:r>
                      <w:proofErr w:type="spellEnd"/>
                      <w:r>
                        <w:t xml:space="preserve"> = ee1;</w:t>
                      </w:r>
                    </w:p>
                    <w:p w14:paraId="16CE4F85" w14:textId="77777777" w:rsidR="00DA49D4" w:rsidRDefault="00DA49D4" w:rsidP="00DA49D4">
                      <w:r>
                        <w:t xml:space="preserve">        2'b01:  </w:t>
                      </w:r>
                      <w:proofErr w:type="spellStart"/>
                      <w:r>
                        <w:t>cur_display</w:t>
                      </w:r>
                      <w:proofErr w:type="spellEnd"/>
                      <w:r>
                        <w:t xml:space="preserve"> = ee2;</w:t>
                      </w:r>
                    </w:p>
                    <w:p w14:paraId="03CD4EA7" w14:textId="77777777" w:rsidR="00DA49D4" w:rsidRDefault="00DA49D4" w:rsidP="00DA49D4">
                      <w:r>
                        <w:t xml:space="preserve">        2'b10:  </w:t>
                      </w:r>
                      <w:proofErr w:type="spellStart"/>
                      <w:r>
                        <w:t>cur_display</w:t>
                      </w:r>
                      <w:proofErr w:type="spellEnd"/>
                      <w:r>
                        <w:t xml:space="preserve"> = ee3;</w:t>
                      </w:r>
                    </w:p>
                    <w:p w14:paraId="764F0C05" w14:textId="77777777" w:rsidR="00DA49D4" w:rsidRDefault="00DA49D4" w:rsidP="00DA49D4">
                      <w:r>
                        <w:t xml:space="preserve">        2'b11:  </w:t>
                      </w:r>
                      <w:proofErr w:type="spellStart"/>
                      <w:r>
                        <w:t>cur_display</w:t>
                      </w:r>
                      <w:proofErr w:type="spellEnd"/>
                      <w:r>
                        <w:t xml:space="preserve"> = ee4;</w:t>
                      </w:r>
                    </w:p>
                    <w:p w14:paraId="518D143A" w14:textId="77777777" w:rsidR="00DA49D4" w:rsidRDefault="00DA49D4" w:rsidP="00DA49D4">
                      <w:r>
                        <w:t xml:space="preserve">        default: </w:t>
                      </w:r>
                      <w:proofErr w:type="spellStart"/>
                      <w:r>
                        <w:t>cur_display</w:t>
                      </w:r>
                      <w:proofErr w:type="spellEnd"/>
                      <w:r>
                        <w:t xml:space="preserve"> = `SS_F;</w:t>
                      </w:r>
                    </w:p>
                    <w:p w14:paraId="2C4DCB04" w14:textId="77777777" w:rsidR="00DA49D4" w:rsidRDefault="00DA49D4" w:rsidP="00DA49D4">
                      <w:r>
                        <w:t xml:space="preserve">    </w:t>
                      </w:r>
                      <w:proofErr w:type="spellStart"/>
                      <w:r>
                        <w:t>endcase</w:t>
                      </w:r>
                      <w:proofErr w:type="spellEnd"/>
                    </w:p>
                    <w:p w14:paraId="3F72190B" w14:textId="77777777" w:rsidR="00DA49D4" w:rsidRDefault="00DA49D4" w:rsidP="00DA49D4"/>
                    <w:p w14:paraId="17378481" w14:textId="77777777" w:rsidR="00DA49D4" w:rsidRDefault="00DA49D4" w:rsidP="00DA49D4">
                      <w:r>
                        <w:t>always @(</w:t>
                      </w:r>
                      <w:proofErr w:type="spellStart"/>
                      <w:r>
                        <w:t>ab_sel</w:t>
                      </w:r>
                      <w:proofErr w:type="spellEnd"/>
                      <w:r>
                        <w:t>)</w:t>
                      </w:r>
                    </w:p>
                    <w:p w14:paraId="47E3039B" w14:textId="77777777" w:rsidR="00DA49D4" w:rsidRDefault="00DA49D4" w:rsidP="00DA49D4">
                      <w:r>
                        <w:t xml:space="preserve">     case (</w:t>
                      </w:r>
                      <w:proofErr w:type="spellStart"/>
                      <w:r>
                        <w:t>ab_sel</w:t>
                      </w:r>
                      <w:proofErr w:type="spellEnd"/>
                      <w:r>
                        <w:t>)</w:t>
                      </w:r>
                    </w:p>
                    <w:p w14:paraId="6B0E3ABB" w14:textId="77777777" w:rsidR="00DA49D4" w:rsidRDefault="00DA49D4" w:rsidP="00DA49D4">
                      <w:r>
                        <w:t xml:space="preserve">        2'b00: </w:t>
                      </w:r>
                      <w:proofErr w:type="spellStart"/>
                      <w:r>
                        <w:t>ssd_ctl</w:t>
                      </w:r>
                      <w:proofErr w:type="spellEnd"/>
                      <w:r>
                        <w:t xml:space="preserve"> = 4'b1110;</w:t>
                      </w:r>
                    </w:p>
                    <w:p w14:paraId="1BF00794" w14:textId="77777777" w:rsidR="00DA49D4" w:rsidRDefault="00DA49D4" w:rsidP="00DA49D4">
                      <w:r>
                        <w:t xml:space="preserve">        2'b01: </w:t>
                      </w:r>
                      <w:proofErr w:type="spellStart"/>
                      <w:r>
                        <w:t>ssd_ctl</w:t>
                      </w:r>
                      <w:proofErr w:type="spellEnd"/>
                      <w:r>
                        <w:t xml:space="preserve"> = 4'b1101;</w:t>
                      </w:r>
                    </w:p>
                    <w:p w14:paraId="625F851E" w14:textId="77777777" w:rsidR="00DA49D4" w:rsidRDefault="00DA49D4" w:rsidP="00DA49D4">
                      <w:r>
                        <w:t xml:space="preserve">        2'b10: </w:t>
                      </w:r>
                      <w:proofErr w:type="spellStart"/>
                      <w:r>
                        <w:t>ssd_ctl</w:t>
                      </w:r>
                      <w:proofErr w:type="spellEnd"/>
                      <w:r>
                        <w:t xml:space="preserve"> = 4'b1011;</w:t>
                      </w:r>
                    </w:p>
                    <w:p w14:paraId="0582AD43" w14:textId="77777777" w:rsidR="00DA49D4" w:rsidRDefault="00DA49D4" w:rsidP="00DA49D4">
                      <w:r>
                        <w:t xml:space="preserve">        2'b11: </w:t>
                      </w:r>
                      <w:proofErr w:type="spellStart"/>
                      <w:r>
                        <w:t>ssd_ctl</w:t>
                      </w:r>
                      <w:proofErr w:type="spellEnd"/>
                      <w:r>
                        <w:t xml:space="preserve"> = 4'b0111;</w:t>
                      </w:r>
                    </w:p>
                    <w:p w14:paraId="013DA342" w14:textId="77777777" w:rsidR="00DA49D4" w:rsidRDefault="00DA49D4" w:rsidP="00DA49D4">
                      <w:r>
                        <w:t xml:space="preserve">        default: </w:t>
                      </w:r>
                      <w:proofErr w:type="spellStart"/>
                      <w:r>
                        <w:t>ssd_ctl</w:t>
                      </w:r>
                      <w:proofErr w:type="spellEnd"/>
                      <w:r>
                        <w:t xml:space="preserve"> = 4'b1111;</w:t>
                      </w:r>
                    </w:p>
                    <w:p w14:paraId="34ACCC21" w14:textId="77777777" w:rsidR="00DA49D4" w:rsidRDefault="00DA49D4" w:rsidP="00DA49D4">
                      <w:r>
                        <w:t xml:space="preserve">     </w:t>
                      </w:r>
                      <w:proofErr w:type="spellStart"/>
                      <w:r>
                        <w:t>endcase</w:t>
                      </w:r>
                      <w:proofErr w:type="spellEnd"/>
                    </w:p>
                    <w:p w14:paraId="641FEDD2" w14:textId="77777777" w:rsidR="00DA49D4" w:rsidRDefault="00DA49D4" w:rsidP="00DA49D4">
                      <w:r>
                        <w:t xml:space="preserve">                </w:t>
                      </w:r>
                    </w:p>
                    <w:p w14:paraId="37F382D8" w14:textId="77777777" w:rsidR="00DA49D4" w:rsidRDefault="00DA49D4" w:rsidP="00DA49D4">
                      <w:proofErr w:type="spellStart"/>
                      <w:r>
                        <w:t>endmodule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5A6F9447" w14:textId="2EFD273D" w:rsidR="00CD322B" w:rsidRDefault="00CD322B" w:rsidP="00DF7C7A">
      <w:pPr>
        <w:rPr>
          <w:rFonts w:ascii="Palatino" w:hAnsi="Palatino" w:cs="Arial"/>
          <w:szCs w:val="24"/>
        </w:rPr>
      </w:pPr>
    </w:p>
    <w:p w14:paraId="40D71990" w14:textId="4B6D3C34" w:rsidR="00CD322B" w:rsidRPr="00DF7C7A" w:rsidRDefault="00CD322B" w:rsidP="00DF7C7A">
      <w:pPr>
        <w:rPr>
          <w:rFonts w:ascii="Palatino" w:hAnsi="Palatino" w:cs="Arial" w:hint="eastAsia"/>
          <w:szCs w:val="24"/>
        </w:rPr>
      </w:pPr>
      <w:r>
        <w:rPr>
          <w:rFonts w:ascii="Palatino" w:hAnsi="Palatino" w:cs="Arial" w:hint="eastAsia"/>
          <w:szCs w:val="24"/>
        </w:rPr>
        <w:t>附上</w:t>
      </w:r>
      <w:proofErr w:type="spellStart"/>
      <w:r>
        <w:rPr>
          <w:rFonts w:ascii="Palatino" w:hAnsi="Palatino" w:cs="Arial" w:hint="eastAsia"/>
          <w:szCs w:val="24"/>
        </w:rPr>
        <w:t>contral.v</w:t>
      </w:r>
      <w:proofErr w:type="spellEnd"/>
      <w:r>
        <w:rPr>
          <w:rFonts w:ascii="Palatino" w:hAnsi="Palatino" w:cs="Arial" w:hint="eastAsia"/>
          <w:szCs w:val="24"/>
        </w:rPr>
        <w:t>的程式碼。它只是一個普通的</w:t>
      </w:r>
      <w:r>
        <w:rPr>
          <w:rFonts w:ascii="Palatino" w:hAnsi="Palatino" w:cs="Arial" w:hint="eastAsia"/>
          <w:szCs w:val="24"/>
        </w:rPr>
        <w:t>up-counter</w:t>
      </w:r>
      <w:r>
        <w:rPr>
          <w:rFonts w:ascii="Palatino" w:hAnsi="Palatino" w:cs="Arial" w:hint="eastAsia"/>
          <w:szCs w:val="24"/>
        </w:rPr>
        <w:t>。</w:t>
      </w:r>
    </w:p>
    <w:p w14:paraId="10AC31BC" w14:textId="79D9ADDC" w:rsidR="00666931" w:rsidRPr="00DF7C7A" w:rsidRDefault="00CD322B" w:rsidP="00DF7C7A">
      <w:pPr>
        <w:widowControl/>
        <w:rPr>
          <w:rFonts w:ascii="Palatino" w:hAnsi="Palatino" w:cs="Arial" w:hint="eastAsia"/>
          <w:szCs w:val="24"/>
        </w:rPr>
      </w:pPr>
      <w:r w:rsidRPr="00CD322B">
        <w:rPr>
          <w:rFonts w:ascii="Palatino" w:hAnsi="Palatino" w:cs="Arial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A5D3846" wp14:editId="18810A7A">
                <wp:simplePos x="0" y="0"/>
                <wp:positionH relativeFrom="margin">
                  <wp:align>left</wp:align>
                </wp:positionH>
                <wp:positionV relativeFrom="paragraph">
                  <wp:posOffset>73163</wp:posOffset>
                </wp:positionV>
                <wp:extent cx="2360930" cy="1404620"/>
                <wp:effectExtent l="0" t="0" r="22860" b="17780"/>
                <wp:wrapSquare wrapText="bothSides"/>
                <wp:docPr id="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032E3" w14:textId="44288DF8" w:rsidR="00CD322B" w:rsidRDefault="00CD322B" w:rsidP="00CD322B">
                            <w:r>
                              <w:t>`timescale 1ns / 1ps</w:t>
                            </w:r>
                          </w:p>
                          <w:p w14:paraId="77AD17F6" w14:textId="77777777" w:rsidR="00CD322B" w:rsidRDefault="00CD322B" w:rsidP="00CD322B"/>
                          <w:p w14:paraId="467D2EFB" w14:textId="77777777" w:rsidR="00CD322B" w:rsidRDefault="00CD322B" w:rsidP="00CD322B">
                            <w:r>
                              <w:t xml:space="preserve">module </w:t>
                            </w:r>
                            <w:proofErr w:type="spellStart"/>
                            <w:proofErr w:type="gramStart"/>
                            <w:r>
                              <w:t>contral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clk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cnt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B801B57" w14:textId="77777777" w:rsidR="00CD322B" w:rsidRDefault="00CD322B" w:rsidP="00CD322B"/>
                          <w:p w14:paraId="0CA5AF60" w14:textId="77777777" w:rsidR="00CD322B" w:rsidRDefault="00CD322B" w:rsidP="00CD322B">
                            <w:proofErr w:type="spellStart"/>
                            <w:r>
                              <w:t>reg</w:t>
                            </w:r>
                            <w:proofErr w:type="spellEnd"/>
                            <w:r>
                              <w:t xml:space="preserve"> [19:0] </w:t>
                            </w:r>
                            <w:proofErr w:type="spellStart"/>
                            <w:r>
                              <w:t>cnt_tmp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B45B663" w14:textId="77777777" w:rsidR="00CD322B" w:rsidRDefault="00CD322B" w:rsidP="00CD322B">
                            <w:r>
                              <w:t xml:space="preserve">output </w:t>
                            </w:r>
                            <w:proofErr w:type="spellStart"/>
                            <w:r>
                              <w:t>reg</w:t>
                            </w:r>
                            <w:proofErr w:type="spellEnd"/>
                            <w:r>
                              <w:t xml:space="preserve"> [19:0] </w:t>
                            </w:r>
                            <w:proofErr w:type="spellStart"/>
                            <w:r>
                              <w:t>cnt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C72DCDD" w14:textId="77777777" w:rsidR="00CD322B" w:rsidRDefault="00CD322B" w:rsidP="00CD322B">
                            <w:r>
                              <w:t xml:space="preserve">input 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D8FEF83" w14:textId="77777777" w:rsidR="00CD322B" w:rsidRDefault="00CD322B" w:rsidP="00CD322B">
                            <w:r>
                              <w:t xml:space="preserve">input 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5E45DA4" w14:textId="77777777" w:rsidR="00CD322B" w:rsidRDefault="00CD322B" w:rsidP="00CD322B"/>
                          <w:p w14:paraId="64E92987" w14:textId="77777777" w:rsidR="00CD322B" w:rsidRDefault="00CD322B" w:rsidP="00CD322B">
                            <w:r>
                              <w:t xml:space="preserve">always </w:t>
                            </w:r>
                            <w:proofErr w:type="gramStart"/>
                            <w:r>
                              <w:t>@(</w:t>
                            </w:r>
                            <w:proofErr w:type="spellStart"/>
                            <w:proofErr w:type="gramEnd"/>
                            <w:r>
                              <w:t>posedge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 xml:space="preserve"> or </w:t>
                            </w:r>
                            <w:proofErr w:type="spellStart"/>
                            <w:r>
                              <w:t>negedge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FEB0EC9" w14:textId="77777777" w:rsidR="00CD322B" w:rsidRDefault="00CD322B" w:rsidP="00CD322B">
                            <w:r>
                              <w:t>if (~</w:t>
                            </w:r>
                            <w:proofErr w:type="spellStart"/>
                            <w:r>
                              <w:t>rst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7A320B1" w14:textId="77777777" w:rsidR="00CD322B" w:rsidRDefault="00CD322B" w:rsidP="00CD322B">
                            <w:r>
                              <w:t xml:space="preserve">    </w:t>
                            </w:r>
                            <w:proofErr w:type="spellStart"/>
                            <w:r>
                              <w:t>cnt</w:t>
                            </w:r>
                            <w:proofErr w:type="spellEnd"/>
                            <w:r>
                              <w:t xml:space="preserve"> &lt;= 19'b00;</w:t>
                            </w:r>
                          </w:p>
                          <w:p w14:paraId="282A00D1" w14:textId="77777777" w:rsidR="00CD322B" w:rsidRDefault="00CD322B" w:rsidP="00CD322B">
                            <w:r>
                              <w:t>else</w:t>
                            </w:r>
                          </w:p>
                          <w:p w14:paraId="6E6E1595" w14:textId="77777777" w:rsidR="00CD322B" w:rsidRDefault="00CD322B" w:rsidP="00CD322B">
                            <w:r>
                              <w:t xml:space="preserve">    </w:t>
                            </w:r>
                            <w:proofErr w:type="spellStart"/>
                            <w:r>
                              <w:t>cnt</w:t>
                            </w:r>
                            <w:proofErr w:type="spellEnd"/>
                            <w:r>
                              <w:t xml:space="preserve"> &lt;= </w:t>
                            </w:r>
                            <w:proofErr w:type="spellStart"/>
                            <w:r>
                              <w:t>cnt_tmp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03EF629" w14:textId="77777777" w:rsidR="00CD322B" w:rsidRDefault="00CD322B" w:rsidP="00CD322B"/>
                          <w:p w14:paraId="5A762E47" w14:textId="77777777" w:rsidR="00CD322B" w:rsidRDefault="00CD322B" w:rsidP="00CD322B">
                            <w:r>
                              <w:t>always @ (</w:t>
                            </w:r>
                            <w:proofErr w:type="spellStart"/>
                            <w:r>
                              <w:t>cnt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2DA3A28" w14:textId="77777777" w:rsidR="00CD322B" w:rsidRDefault="00CD322B" w:rsidP="00CD322B">
                            <w:r>
                              <w:t xml:space="preserve">    </w:t>
                            </w:r>
                            <w:proofErr w:type="spellStart"/>
                            <w:r>
                              <w:t>cnt_tmp</w:t>
                            </w:r>
                            <w:proofErr w:type="spellEnd"/>
                            <w:r>
                              <w:t xml:space="preserve"> &lt;= cnt+1;</w:t>
                            </w:r>
                          </w:p>
                          <w:p w14:paraId="08F5B447" w14:textId="77777777" w:rsidR="00CD322B" w:rsidRDefault="00CD322B" w:rsidP="00CD322B"/>
                          <w:p w14:paraId="77F40A54" w14:textId="285E4923" w:rsidR="00CD322B" w:rsidRDefault="00CD322B" w:rsidP="00CD322B">
                            <w:proofErr w:type="spellStart"/>
                            <w:r>
                              <w:t>endmodule</w:t>
                            </w:r>
                            <w:proofErr w:type="spellEnd"/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5D3846" id="_x0000_s1042" type="#_x0000_t202" style="position:absolute;margin-left:0;margin-top:5.75pt;width:185.9pt;height:110.6pt;z-index:251688960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">
                <v:textbox style="mso-fit-shape-to-text:t">
                  <w:txbxContent>
                    <w:p w14:paraId="590032E3" w14:textId="44288DF8" w:rsidR="00CD322B" w:rsidRDefault="00CD322B" w:rsidP="00CD322B">
                      <w:r>
                        <w:t>`timescale 1ns / 1ps</w:t>
                      </w:r>
                    </w:p>
                    <w:p w14:paraId="77AD17F6" w14:textId="77777777" w:rsidR="00CD322B" w:rsidRDefault="00CD322B" w:rsidP="00CD322B"/>
                    <w:p w14:paraId="467D2EFB" w14:textId="77777777" w:rsidR="00CD322B" w:rsidRDefault="00CD322B" w:rsidP="00CD322B">
                      <w:r>
                        <w:t xml:space="preserve">module </w:t>
                      </w:r>
                      <w:proofErr w:type="spellStart"/>
                      <w:proofErr w:type="gramStart"/>
                      <w:r>
                        <w:t>contral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clk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cnt</w:t>
                      </w:r>
                      <w:proofErr w:type="spellEnd"/>
                      <w:r>
                        <w:t>);</w:t>
                      </w:r>
                    </w:p>
                    <w:p w14:paraId="4B801B57" w14:textId="77777777" w:rsidR="00CD322B" w:rsidRDefault="00CD322B" w:rsidP="00CD322B"/>
                    <w:p w14:paraId="0CA5AF60" w14:textId="77777777" w:rsidR="00CD322B" w:rsidRDefault="00CD322B" w:rsidP="00CD322B">
                      <w:proofErr w:type="spellStart"/>
                      <w:r>
                        <w:t>reg</w:t>
                      </w:r>
                      <w:proofErr w:type="spellEnd"/>
                      <w:r>
                        <w:t xml:space="preserve"> [19:0] </w:t>
                      </w:r>
                      <w:proofErr w:type="spellStart"/>
                      <w:r>
                        <w:t>cnt_tmp</w:t>
                      </w:r>
                      <w:proofErr w:type="spellEnd"/>
                      <w:r>
                        <w:t>;</w:t>
                      </w:r>
                    </w:p>
                    <w:p w14:paraId="4B45B663" w14:textId="77777777" w:rsidR="00CD322B" w:rsidRDefault="00CD322B" w:rsidP="00CD322B">
                      <w:r>
                        <w:t xml:space="preserve">output </w:t>
                      </w:r>
                      <w:proofErr w:type="spellStart"/>
                      <w:r>
                        <w:t>reg</w:t>
                      </w:r>
                      <w:proofErr w:type="spellEnd"/>
                      <w:r>
                        <w:t xml:space="preserve"> [19:0] </w:t>
                      </w:r>
                      <w:proofErr w:type="spellStart"/>
                      <w:r>
                        <w:t>cnt</w:t>
                      </w:r>
                      <w:proofErr w:type="spellEnd"/>
                      <w:r>
                        <w:t>;</w:t>
                      </w:r>
                    </w:p>
                    <w:p w14:paraId="4C72DCDD" w14:textId="77777777" w:rsidR="00CD322B" w:rsidRDefault="00CD322B" w:rsidP="00CD322B">
                      <w:r>
                        <w:t xml:space="preserve">input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>;</w:t>
                      </w:r>
                    </w:p>
                    <w:p w14:paraId="6D8FEF83" w14:textId="77777777" w:rsidR="00CD322B" w:rsidRDefault="00CD322B" w:rsidP="00CD322B">
                      <w:r>
                        <w:t xml:space="preserve">input 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;</w:t>
                      </w:r>
                    </w:p>
                    <w:p w14:paraId="45E45DA4" w14:textId="77777777" w:rsidR="00CD322B" w:rsidRDefault="00CD322B" w:rsidP="00CD322B"/>
                    <w:p w14:paraId="64E92987" w14:textId="77777777" w:rsidR="00CD322B" w:rsidRDefault="00CD322B" w:rsidP="00CD322B">
                      <w:r>
                        <w:t xml:space="preserve">always </w:t>
                      </w:r>
                      <w:proofErr w:type="gramStart"/>
                      <w:r>
                        <w:t>@(</w:t>
                      </w:r>
                      <w:proofErr w:type="spellStart"/>
                      <w:proofErr w:type="gramEnd"/>
                      <w:r>
                        <w:t>posedge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or </w:t>
                      </w:r>
                      <w:proofErr w:type="spellStart"/>
                      <w:r>
                        <w:t>negedge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)</w:t>
                      </w:r>
                    </w:p>
                    <w:p w14:paraId="5FEB0EC9" w14:textId="77777777" w:rsidR="00CD322B" w:rsidRDefault="00CD322B" w:rsidP="00CD322B">
                      <w:r>
                        <w:t>if (~</w:t>
                      </w:r>
                      <w:proofErr w:type="spellStart"/>
                      <w:r>
                        <w:t>rst</w:t>
                      </w:r>
                      <w:proofErr w:type="spellEnd"/>
                      <w:r>
                        <w:t>)</w:t>
                      </w:r>
                    </w:p>
                    <w:p w14:paraId="57A320B1" w14:textId="77777777" w:rsidR="00CD322B" w:rsidRDefault="00CD322B" w:rsidP="00CD322B">
                      <w:r>
                        <w:t xml:space="preserve">    </w:t>
                      </w:r>
                      <w:proofErr w:type="spellStart"/>
                      <w:r>
                        <w:t>cnt</w:t>
                      </w:r>
                      <w:proofErr w:type="spellEnd"/>
                      <w:r>
                        <w:t xml:space="preserve"> &lt;= 19'b00;</w:t>
                      </w:r>
                    </w:p>
                    <w:p w14:paraId="282A00D1" w14:textId="77777777" w:rsidR="00CD322B" w:rsidRDefault="00CD322B" w:rsidP="00CD322B">
                      <w:r>
                        <w:t>else</w:t>
                      </w:r>
                    </w:p>
                    <w:p w14:paraId="6E6E1595" w14:textId="77777777" w:rsidR="00CD322B" w:rsidRDefault="00CD322B" w:rsidP="00CD322B">
                      <w:r>
                        <w:t xml:space="preserve">    </w:t>
                      </w:r>
                      <w:proofErr w:type="spellStart"/>
                      <w:r>
                        <w:t>cnt</w:t>
                      </w:r>
                      <w:proofErr w:type="spellEnd"/>
                      <w:r>
                        <w:t xml:space="preserve"> &lt;= </w:t>
                      </w:r>
                      <w:proofErr w:type="spellStart"/>
                      <w:r>
                        <w:t>cnt_tmp</w:t>
                      </w:r>
                      <w:proofErr w:type="spellEnd"/>
                      <w:r>
                        <w:t>;</w:t>
                      </w:r>
                    </w:p>
                    <w:p w14:paraId="103EF629" w14:textId="77777777" w:rsidR="00CD322B" w:rsidRDefault="00CD322B" w:rsidP="00CD322B"/>
                    <w:p w14:paraId="5A762E47" w14:textId="77777777" w:rsidR="00CD322B" w:rsidRDefault="00CD322B" w:rsidP="00CD322B">
                      <w:r>
                        <w:t>always @ (</w:t>
                      </w:r>
                      <w:proofErr w:type="spellStart"/>
                      <w:r>
                        <w:t>cnt</w:t>
                      </w:r>
                      <w:proofErr w:type="spellEnd"/>
                      <w:r>
                        <w:t>)</w:t>
                      </w:r>
                    </w:p>
                    <w:p w14:paraId="02DA3A28" w14:textId="77777777" w:rsidR="00CD322B" w:rsidRDefault="00CD322B" w:rsidP="00CD322B">
                      <w:r>
                        <w:t xml:space="preserve">    </w:t>
                      </w:r>
                      <w:proofErr w:type="spellStart"/>
                      <w:r>
                        <w:t>cnt_tmp</w:t>
                      </w:r>
                      <w:proofErr w:type="spellEnd"/>
                      <w:r>
                        <w:t xml:space="preserve"> &lt;= cnt+1;</w:t>
                      </w:r>
                    </w:p>
                    <w:p w14:paraId="08F5B447" w14:textId="77777777" w:rsidR="00CD322B" w:rsidRDefault="00CD322B" w:rsidP="00CD322B"/>
                    <w:p w14:paraId="77F40A54" w14:textId="285E4923" w:rsidR="00CD322B" w:rsidRDefault="00CD322B" w:rsidP="00CD322B">
                      <w:proofErr w:type="spellStart"/>
                      <w:r>
                        <w:t>endmodule</w:t>
                      </w:r>
                      <w:proofErr w:type="spellEnd"/>
                      <w:r>
                        <w:t xml:space="preserve">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F7C7A">
        <w:rPr>
          <w:rFonts w:ascii="Palatino" w:hAnsi="Palatino" w:cs="Arial"/>
          <w:szCs w:val="24"/>
        </w:rPr>
        <w:br w:type="page"/>
      </w:r>
    </w:p>
    <w:p w14:paraId="489AA8C9" w14:textId="5B8D23F7" w:rsidR="008051E4" w:rsidRDefault="008051E4" w:rsidP="00D26EFC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lastRenderedPageBreak/>
        <w:t>Discussion</w:t>
      </w:r>
    </w:p>
    <w:p w14:paraId="50A9A92D" w14:textId="62E147E8" w:rsidR="00D26EFC" w:rsidRDefault="00D26EFC" w:rsidP="00D26EFC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ab/>
      </w:r>
    </w:p>
    <w:p w14:paraId="4175544F" w14:textId="77777777" w:rsidR="00D26EFC" w:rsidRDefault="00D26EFC" w:rsidP="00D26EFC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szCs w:val="24"/>
        </w:rPr>
        <w:t xml:space="preserve">　　第二</w:t>
      </w:r>
      <w:r>
        <w:rPr>
          <w:rFonts w:ascii="Palatino" w:hAnsi="Palatino" w:cs="Arial" w:hint="eastAsia"/>
          <w:szCs w:val="24"/>
        </w:rPr>
        <w:t>題最大的困難點就是要</w:t>
      </w:r>
      <w:proofErr w:type="gramStart"/>
      <w:r>
        <w:rPr>
          <w:rFonts w:ascii="Palatino" w:hAnsi="Palatino" w:cs="Arial" w:hint="eastAsia"/>
          <w:szCs w:val="24"/>
        </w:rPr>
        <w:t>釐</w:t>
      </w:r>
      <w:proofErr w:type="gramEnd"/>
      <w:r>
        <w:rPr>
          <w:rFonts w:ascii="Palatino" w:hAnsi="Palatino" w:cs="Arial" w:hint="eastAsia"/>
          <w:szCs w:val="24"/>
        </w:rPr>
        <w:t>清怎麼找出隨機賦予初始值的方法。</w:t>
      </w:r>
      <w:r>
        <w:rPr>
          <w:rFonts w:ascii="Palatino" w:hAnsi="Palatino" w:cs="Arial" w:hint="eastAsia"/>
          <w:szCs w:val="24"/>
        </w:rPr>
        <w:t>V</w:t>
      </w:r>
      <w:r>
        <w:rPr>
          <w:rFonts w:ascii="Palatino" w:hAnsi="Palatino" w:cs="Arial"/>
          <w:szCs w:val="24"/>
        </w:rPr>
        <w:t>erilog</w:t>
      </w:r>
      <w:r>
        <w:rPr>
          <w:rFonts w:ascii="Palatino" w:hAnsi="Palatino" w:cs="Arial" w:hint="eastAsia"/>
          <w:szCs w:val="24"/>
        </w:rPr>
        <w:t>不像</w:t>
      </w:r>
      <w:r>
        <w:rPr>
          <w:rFonts w:ascii="Palatino" w:hAnsi="Palatino" w:cs="Arial" w:hint="eastAsia"/>
          <w:szCs w:val="24"/>
        </w:rPr>
        <w:t>C</w:t>
      </w:r>
      <w:r>
        <w:rPr>
          <w:rFonts w:ascii="Palatino" w:hAnsi="Palatino" w:cs="Arial" w:hint="eastAsia"/>
          <w:szCs w:val="24"/>
        </w:rPr>
        <w:t>語言具有產生亂數的函數庫。但經過思考發現這只是在玩文字遊戲。只要使用一套無法被掌握的規則產生的值就可以稱為亂數了。在這裡採用以</w:t>
      </w:r>
      <w:r>
        <w:rPr>
          <w:rFonts w:ascii="Palatino" w:hAnsi="Palatino" w:cs="Arial" w:hint="eastAsia"/>
          <w:szCs w:val="24"/>
        </w:rPr>
        <w:t>100MH</w:t>
      </w:r>
      <w:r>
        <w:rPr>
          <w:rFonts w:ascii="Palatino" w:hAnsi="Palatino" w:cs="Arial"/>
          <w:szCs w:val="24"/>
        </w:rPr>
        <w:t>z</w:t>
      </w:r>
      <w:r>
        <w:rPr>
          <w:rFonts w:ascii="Palatino" w:hAnsi="Palatino" w:cs="Arial" w:hint="eastAsia"/>
          <w:szCs w:val="24"/>
        </w:rPr>
        <w:t>為時脈的上數器的輸出來實作。由於頻率太快，將開關壓下時根本無法確定上數器的輸出，故可以視為隨機變數。</w:t>
      </w:r>
    </w:p>
    <w:p w14:paraId="6E525B45" w14:textId="77777777" w:rsidR="00D26EFC" w:rsidRDefault="00D26EFC" w:rsidP="00D26EFC">
      <w:pPr>
        <w:rPr>
          <w:rFonts w:ascii="Palatino" w:hAnsi="Palatino" w:cs="Arial"/>
          <w:b/>
          <w:sz w:val="28"/>
          <w:szCs w:val="28"/>
        </w:rPr>
      </w:pPr>
    </w:p>
    <w:p w14:paraId="4A6A905B" w14:textId="3CC40EFB" w:rsidR="00D26EFC" w:rsidRDefault="00D26EFC" w:rsidP="00D26EFC">
      <w:pPr>
        <w:rPr>
          <w:rFonts w:ascii="新細明體" w:hAnsi="新細明體"/>
        </w:rPr>
      </w:pPr>
      <w:r>
        <w:rPr>
          <w:rFonts w:ascii="Palatino" w:hAnsi="Palatino" w:cs="Arial" w:hint="eastAsia"/>
          <w:b/>
          <w:sz w:val="28"/>
          <w:szCs w:val="28"/>
        </w:rPr>
        <w:t xml:space="preserve">　　</w:t>
      </w:r>
      <w:r>
        <w:rPr>
          <w:rFonts w:hint="eastAsia"/>
        </w:rPr>
        <w:t>第三題的</w:t>
      </w:r>
      <w:r>
        <w:rPr>
          <w:rFonts w:hint="eastAsia"/>
        </w:rPr>
        <w:t>code</w:t>
      </w:r>
      <w:r>
        <w:rPr>
          <w:rFonts w:hint="eastAsia"/>
        </w:rPr>
        <w:t>中，有兩個以</w:t>
      </w:r>
      <w:proofErr w:type="spellStart"/>
      <w:r>
        <w:rPr>
          <w:rFonts w:hint="eastAsia"/>
        </w:rPr>
        <w:t>ab_sel</w:t>
      </w:r>
      <w:proofErr w:type="spellEnd"/>
      <w:r>
        <w:rPr>
          <w:rFonts w:hint="eastAsia"/>
        </w:rPr>
        <w:t>控制的</w:t>
      </w:r>
      <w:r>
        <w:rPr>
          <w:rFonts w:hint="eastAsia"/>
        </w:rPr>
        <w:t>always</w:t>
      </w:r>
      <w:r>
        <w:rPr>
          <w:rFonts w:hint="eastAsia"/>
        </w:rPr>
        <w:t>敘述。其</w:t>
      </w:r>
      <w:proofErr w:type="gramStart"/>
      <w:r>
        <w:rPr>
          <w:rFonts w:hint="eastAsia"/>
        </w:rPr>
        <w:t>上半部</w:t>
      </w:r>
      <w:r>
        <w:t>是控制</w:t>
      </w:r>
      <w:proofErr w:type="gramEnd"/>
      <w:r>
        <w:rPr>
          <w:rFonts w:ascii="新細明體" w:hAnsi="新細明體" w:hint="eastAsia"/>
        </w:rPr>
        <w:t>「</w:t>
      </w:r>
      <w:r>
        <w:rPr>
          <w:rFonts w:hint="eastAsia"/>
        </w:rPr>
        <w:t>要亮什麼</w:t>
      </w:r>
      <w:r>
        <w:rPr>
          <w:rFonts w:ascii="新細明體" w:hAnsi="新細明體" w:hint="eastAsia"/>
        </w:rPr>
        <w:t>」。控制單一一個</w:t>
      </w:r>
      <w:r>
        <w:rPr>
          <w:rFonts w:ascii="新細明體" w:hAnsi="新細明體"/>
        </w:rPr>
        <w:t>七段顯示器的字母</w:t>
      </w:r>
      <w:r>
        <w:rPr>
          <w:rFonts w:ascii="新細明體" w:hAnsi="新細明體" w:hint="eastAsia"/>
        </w:rPr>
        <w:t>；</w:t>
      </w:r>
      <w:proofErr w:type="gramStart"/>
      <w:r>
        <w:rPr>
          <w:rFonts w:ascii="新細明體" w:hAnsi="新細明體"/>
        </w:rPr>
        <w:t>下半部</w:t>
      </w:r>
      <w:r>
        <w:rPr>
          <w:rFonts w:ascii="新細明體" w:hAnsi="新細明體" w:hint="eastAsia"/>
        </w:rPr>
        <w:t>是</w:t>
      </w:r>
      <w:proofErr w:type="gramEnd"/>
      <w:r>
        <w:rPr>
          <w:rFonts w:ascii="新細明體" w:hAnsi="新細明體" w:hint="eastAsia"/>
        </w:rPr>
        <w:t>「</w:t>
      </w:r>
      <w:r>
        <w:t>現在</w:t>
      </w:r>
      <w:proofErr w:type="gramStart"/>
      <w:r>
        <w:t>誰</w:t>
      </w:r>
      <w:r>
        <w:rPr>
          <w:rFonts w:hint="eastAsia"/>
        </w:rPr>
        <w:t>該</w:t>
      </w:r>
      <w:r>
        <w:t>亮</w:t>
      </w:r>
      <w:proofErr w:type="gramEnd"/>
      <w:r>
        <w:rPr>
          <w:rFonts w:ascii="新細明體" w:hAnsi="新細明體" w:hint="eastAsia"/>
        </w:rPr>
        <w:t>」。</w:t>
      </w:r>
      <w:r>
        <w:rPr>
          <w:rFonts w:ascii="新細明體" w:hAnsi="新細明體"/>
        </w:rPr>
        <w:t>藉由</w:t>
      </w:r>
      <w:r>
        <w:rPr>
          <w:rFonts w:ascii="新細明體" w:hAnsi="新細明體" w:hint="eastAsia"/>
        </w:rPr>
        <w:t>一次只亮</w:t>
      </w:r>
      <w:r>
        <w:rPr>
          <w:rFonts w:ascii="新細明體" w:hAnsi="新細明體"/>
        </w:rPr>
        <w:t>單一一個七段顯示器</w:t>
      </w:r>
      <w:r>
        <w:rPr>
          <w:rFonts w:ascii="新細明體" w:hAnsi="新細明體" w:hint="eastAsia"/>
        </w:rPr>
        <w:t>並且</w:t>
      </w:r>
      <w:r>
        <w:rPr>
          <w:rFonts w:ascii="新細明體" w:hAnsi="新細明體"/>
        </w:rPr>
        <w:t>快速的切換的過程中達成視覺暫留</w:t>
      </w:r>
      <w:r>
        <w:rPr>
          <w:rFonts w:ascii="新細明體" w:hAnsi="新細明體" w:hint="eastAsia"/>
        </w:rPr>
        <w:t>。以開關剛打開的狀況為例</w:t>
      </w:r>
      <w:r>
        <w:rPr>
          <w:rFonts w:ascii="新細明體" w:hAnsi="新細明體"/>
        </w:rPr>
        <w:t>，也就是</w:t>
      </w:r>
      <w:r>
        <w:rPr>
          <w:rFonts w:ascii="新細明體" w:hAnsi="新細明體" w:hint="eastAsia"/>
        </w:rPr>
        <w:t>重複「第一個亮n」「第二</w:t>
      </w:r>
      <w:proofErr w:type="gramStart"/>
      <w:r>
        <w:rPr>
          <w:rFonts w:ascii="新細明體" w:hAnsi="新細明體" w:hint="eastAsia"/>
        </w:rPr>
        <w:t>個</w:t>
      </w:r>
      <w:proofErr w:type="gramEnd"/>
      <w:r>
        <w:rPr>
          <w:rFonts w:ascii="新細明體" w:hAnsi="新細明體" w:hint="eastAsia"/>
        </w:rPr>
        <w:t>亮t」「第三</w:t>
      </w:r>
      <w:proofErr w:type="gramStart"/>
      <w:r>
        <w:rPr>
          <w:rFonts w:ascii="新細明體" w:hAnsi="新細明體" w:hint="eastAsia"/>
        </w:rPr>
        <w:t>個</w:t>
      </w:r>
      <w:proofErr w:type="gramEnd"/>
      <w:r>
        <w:rPr>
          <w:rFonts w:ascii="新細明體" w:hAnsi="新細明體" w:hint="eastAsia"/>
        </w:rPr>
        <w:t>亮</w:t>
      </w:r>
      <w:r>
        <w:rPr>
          <w:rFonts w:ascii="新細明體" w:hAnsi="新細明體"/>
        </w:rPr>
        <w:t>H</w:t>
      </w:r>
      <w:r>
        <w:rPr>
          <w:rFonts w:ascii="新細明體" w:hAnsi="新細明體" w:hint="eastAsia"/>
        </w:rPr>
        <w:t>」「第四</w:t>
      </w:r>
      <w:proofErr w:type="gramStart"/>
      <w:r>
        <w:rPr>
          <w:rFonts w:ascii="新細明體" w:hAnsi="新細明體" w:hint="eastAsia"/>
        </w:rPr>
        <w:t>個</w:t>
      </w:r>
      <w:proofErr w:type="gramEnd"/>
      <w:r>
        <w:rPr>
          <w:rFonts w:ascii="新細明體" w:hAnsi="新細明體" w:hint="eastAsia"/>
        </w:rPr>
        <w:t>亮</w:t>
      </w:r>
      <w:r>
        <w:rPr>
          <w:rFonts w:ascii="新細明體" w:hAnsi="新細明體"/>
        </w:rPr>
        <w:t>U</w:t>
      </w:r>
      <w:r>
        <w:rPr>
          <w:rFonts w:ascii="新細明體" w:hAnsi="新細明體" w:hint="eastAsia"/>
        </w:rPr>
        <w:t>」直到signal反相</w:t>
      </w:r>
      <w:r>
        <w:rPr>
          <w:rFonts w:ascii="新細明體" w:hAnsi="新細明體"/>
        </w:rPr>
        <w:t>，</w:t>
      </w:r>
      <w:r>
        <w:rPr>
          <w:rFonts w:ascii="新細明體" w:hAnsi="新細明體" w:hint="eastAsia"/>
        </w:rPr>
        <w:t>完成</w:t>
      </w:r>
      <w:r>
        <w:rPr>
          <w:rFonts w:ascii="新細明體" w:hAnsi="新細明體"/>
        </w:rPr>
        <w:t>遞移後</w:t>
      </w:r>
      <w:r>
        <w:rPr>
          <w:rFonts w:ascii="新細明體" w:hAnsi="新細明體" w:hint="eastAsia"/>
        </w:rPr>
        <w:t>再重複「第一個亮t」「第二</w:t>
      </w:r>
      <w:proofErr w:type="gramStart"/>
      <w:r>
        <w:rPr>
          <w:rFonts w:ascii="新細明體" w:hAnsi="新細明體" w:hint="eastAsia"/>
        </w:rPr>
        <w:t>個</w:t>
      </w:r>
      <w:proofErr w:type="gramEnd"/>
      <w:r>
        <w:rPr>
          <w:rFonts w:ascii="新細明體" w:hAnsi="新細明體" w:hint="eastAsia"/>
        </w:rPr>
        <w:t>亮H」「第三</w:t>
      </w:r>
      <w:proofErr w:type="gramStart"/>
      <w:r>
        <w:rPr>
          <w:rFonts w:ascii="新細明體" w:hAnsi="新細明體" w:hint="eastAsia"/>
        </w:rPr>
        <w:t>個</w:t>
      </w:r>
      <w:proofErr w:type="gramEnd"/>
      <w:r>
        <w:rPr>
          <w:rFonts w:ascii="新細明體" w:hAnsi="新細明體" w:hint="eastAsia"/>
        </w:rPr>
        <w:t>亮</w:t>
      </w:r>
      <w:r>
        <w:rPr>
          <w:rFonts w:ascii="新細明體" w:hAnsi="新細明體"/>
        </w:rPr>
        <w:t>U</w:t>
      </w:r>
      <w:r>
        <w:rPr>
          <w:rFonts w:ascii="新細明體" w:hAnsi="新細明體" w:hint="eastAsia"/>
        </w:rPr>
        <w:t>」「第四</w:t>
      </w:r>
      <w:proofErr w:type="gramStart"/>
      <w:r>
        <w:rPr>
          <w:rFonts w:ascii="新細明體" w:hAnsi="新細明體" w:hint="eastAsia"/>
        </w:rPr>
        <w:t>個</w:t>
      </w:r>
      <w:proofErr w:type="gramEnd"/>
      <w:r>
        <w:rPr>
          <w:rFonts w:ascii="新細明體" w:hAnsi="新細明體" w:hint="eastAsia"/>
        </w:rPr>
        <w:t>亮</w:t>
      </w:r>
      <w:r>
        <w:rPr>
          <w:rFonts w:ascii="新細明體" w:hAnsi="新細明體"/>
        </w:rPr>
        <w:t>E</w:t>
      </w:r>
      <w:r>
        <w:rPr>
          <w:rFonts w:ascii="新細明體" w:hAnsi="新細明體" w:hint="eastAsia"/>
        </w:rPr>
        <w:t>」…</w:t>
      </w:r>
      <w:proofErr w:type="gramStart"/>
      <w:r>
        <w:rPr>
          <w:rFonts w:ascii="新細明體" w:hAnsi="新細明體" w:hint="eastAsia"/>
        </w:rPr>
        <w:t>…</w:t>
      </w:r>
      <w:proofErr w:type="gramEnd"/>
    </w:p>
    <w:p w14:paraId="487F926B" w14:textId="5033F6F3" w:rsidR="00D26EFC" w:rsidRDefault="00D26EFC" w:rsidP="00D26EFC">
      <w:pPr>
        <w:rPr>
          <w:rFonts w:ascii="新細明體" w:hAnsi="新細明體"/>
        </w:rPr>
      </w:pPr>
    </w:p>
    <w:p w14:paraId="749598BF" w14:textId="21828EF7" w:rsidR="00D26EFC" w:rsidRPr="00D26EFC" w:rsidRDefault="00D26EFC" w:rsidP="00D26EFC">
      <w:pPr>
        <w:rPr>
          <w:rFonts w:ascii="新細明體" w:hAnsi="新細明體" w:hint="eastAsia"/>
        </w:rPr>
      </w:pPr>
      <w:r>
        <w:rPr>
          <w:rFonts w:ascii="新細明體" w:hAnsi="新細明體" w:hint="eastAsia"/>
        </w:rPr>
        <w:t xml:space="preserve">　　第三題還有遇到一個麻煩。由於我沒寫lab2的</w:t>
      </w:r>
      <w:proofErr w:type="spellStart"/>
      <w:r>
        <w:rPr>
          <w:rFonts w:ascii="新細明體" w:hAnsi="新細明體" w:hint="eastAsia"/>
        </w:rPr>
        <w:t>bounus</w:t>
      </w:r>
      <w:proofErr w:type="spellEnd"/>
      <w:r>
        <w:rPr>
          <w:rFonts w:ascii="新細明體" w:hAnsi="新細明體" w:hint="eastAsia"/>
        </w:rPr>
        <w:t>，所以也不知道要用20</w:t>
      </w:r>
      <w:r>
        <w:rPr>
          <w:rFonts w:ascii="新細明體" w:hAnsi="新細明體"/>
        </w:rPr>
        <w:t>bit</w:t>
      </w:r>
      <w:r>
        <w:rPr>
          <w:rFonts w:ascii="新細明體" w:hAnsi="新細明體" w:hint="eastAsia"/>
        </w:rPr>
        <w:t>s的上數器來使七段顯示器產生視覺暫留。於是我一開始只用2個bit</w:t>
      </w:r>
      <w:r>
        <w:rPr>
          <w:rFonts w:ascii="新細明體" w:hAnsi="新細明體"/>
        </w:rPr>
        <w:t>s</w:t>
      </w:r>
      <w:r>
        <w:rPr>
          <w:rFonts w:ascii="新細明體" w:hAnsi="新細明體" w:hint="eastAsia"/>
        </w:rPr>
        <w:t>，就造成七段顯示器上顯示很怪的圖形。事實上20</w:t>
      </w:r>
      <w:r>
        <w:rPr>
          <w:rFonts w:ascii="新細明體" w:hAnsi="新細明體"/>
        </w:rPr>
        <w:t>bits</w:t>
      </w:r>
      <w:r>
        <w:rPr>
          <w:rFonts w:ascii="新細明體" w:hAnsi="新細明體" w:hint="eastAsia"/>
        </w:rPr>
        <w:t>的方法是問室友的，但我們討論不出為何2bits的就不行。</w:t>
      </w:r>
    </w:p>
    <w:p w14:paraId="4A996572" w14:textId="77777777" w:rsidR="00D26EFC" w:rsidRPr="00D26EFC" w:rsidRDefault="00D26EFC" w:rsidP="00D26EFC">
      <w:pPr>
        <w:rPr>
          <w:rFonts w:ascii="Palatino" w:hAnsi="Palatino" w:cs="Arial" w:hint="eastAsia"/>
          <w:b/>
          <w:sz w:val="28"/>
          <w:szCs w:val="28"/>
        </w:rPr>
      </w:pPr>
    </w:p>
    <w:p w14:paraId="5329ADE3" w14:textId="6A3BFCCA" w:rsidR="00623FBC" w:rsidRPr="000F6921" w:rsidRDefault="00623FBC" w:rsidP="00623FBC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>Conclusion</w:t>
      </w:r>
    </w:p>
    <w:p w14:paraId="12AEB385" w14:textId="409D007F" w:rsidR="00623FBC" w:rsidRDefault="00623FBC" w:rsidP="008051E4">
      <w:pPr>
        <w:ind w:left="425"/>
        <w:rPr>
          <w:rFonts w:ascii="Palatino" w:hAnsi="Palatino" w:cs="Arial"/>
        </w:rPr>
      </w:pPr>
    </w:p>
    <w:p w14:paraId="6228EB6A" w14:textId="79EBB972" w:rsidR="00D26EFC" w:rsidRDefault="00D26EFC" w:rsidP="008051E4">
      <w:pPr>
        <w:ind w:left="425"/>
        <w:rPr>
          <w:rFonts w:ascii="Palatino" w:hAnsi="Palatino" w:cs="Arial"/>
        </w:rPr>
      </w:pPr>
      <w:r>
        <w:rPr>
          <w:rFonts w:ascii="Palatino" w:hAnsi="Palatino" w:cs="Arial" w:hint="eastAsia"/>
        </w:rPr>
        <w:t xml:space="preserve">1. </w:t>
      </w:r>
      <w:proofErr w:type="gramStart"/>
      <w:r>
        <w:rPr>
          <w:rFonts w:ascii="Palatino" w:hAnsi="Palatino" w:cs="Arial" w:hint="eastAsia"/>
        </w:rPr>
        <w:t>遞移器即</w:t>
      </w:r>
      <w:proofErr w:type="gramEnd"/>
      <w:r>
        <w:rPr>
          <w:rFonts w:ascii="Palatino" w:hAnsi="Palatino" w:cs="Arial" w:hint="eastAsia"/>
        </w:rPr>
        <w:t>為一連串</w:t>
      </w:r>
      <w:r>
        <w:rPr>
          <w:rFonts w:ascii="Palatino" w:hAnsi="Palatino" w:cs="Arial" w:hint="eastAsia"/>
        </w:rPr>
        <w:t>DFF</w:t>
      </w:r>
      <w:r>
        <w:rPr>
          <w:rFonts w:ascii="Palatino" w:hAnsi="Palatino" w:cs="Arial" w:hint="eastAsia"/>
        </w:rPr>
        <w:t>的排列。寫</w:t>
      </w:r>
      <w:r>
        <w:rPr>
          <w:rFonts w:ascii="Palatino" w:hAnsi="Palatino" w:cs="Arial" w:hint="eastAsia"/>
        </w:rPr>
        <w:t>Verilog</w:t>
      </w:r>
      <w:r>
        <w:rPr>
          <w:rFonts w:ascii="Palatino" w:hAnsi="Palatino" w:cs="Arial" w:hint="eastAsia"/>
        </w:rPr>
        <w:t>可以不必像</w:t>
      </w:r>
      <w:r>
        <w:rPr>
          <w:rFonts w:ascii="Palatino" w:hAnsi="Palatino" w:cs="Arial" w:hint="eastAsia"/>
        </w:rPr>
        <w:t>C</w:t>
      </w:r>
      <w:r>
        <w:rPr>
          <w:rFonts w:ascii="Palatino" w:hAnsi="Palatino" w:cs="Arial" w:hint="eastAsia"/>
        </w:rPr>
        <w:t>一樣在遞移過程中需要另外另一個暫存器。</w:t>
      </w:r>
    </w:p>
    <w:p w14:paraId="63364273" w14:textId="0DD0CE5F" w:rsidR="00D26EFC" w:rsidRDefault="00D26EFC" w:rsidP="008051E4">
      <w:pPr>
        <w:ind w:left="425"/>
        <w:rPr>
          <w:rFonts w:ascii="Palatino" w:hAnsi="Palatino" w:cs="Arial"/>
        </w:rPr>
      </w:pPr>
    </w:p>
    <w:p w14:paraId="1E89B8E1" w14:textId="2AC5F552" w:rsidR="00D26EFC" w:rsidRDefault="00D26EFC" w:rsidP="008051E4">
      <w:pPr>
        <w:ind w:left="425"/>
        <w:rPr>
          <w:rFonts w:ascii="Palatino" w:hAnsi="Palatino" w:cs="Arial"/>
        </w:rPr>
      </w:pPr>
      <w:r>
        <w:rPr>
          <w:rFonts w:ascii="Palatino" w:hAnsi="Palatino" w:cs="Arial" w:hint="eastAsia"/>
        </w:rPr>
        <w:t xml:space="preserve">2. </w:t>
      </w:r>
      <w:r>
        <w:rPr>
          <w:rFonts w:ascii="Palatino" w:hAnsi="Palatino" w:cs="Arial" w:hint="eastAsia"/>
        </w:rPr>
        <w:t>要控制七段顯示器使之產生視覺暫留，需要一</w:t>
      </w:r>
      <w:proofErr w:type="gramStart"/>
      <w:r>
        <w:rPr>
          <w:rFonts w:ascii="Palatino" w:hAnsi="Palatino" w:cs="Arial" w:hint="eastAsia"/>
        </w:rPr>
        <w:t>20</w:t>
      </w:r>
      <w:proofErr w:type="gramEnd"/>
      <w:r>
        <w:rPr>
          <w:rFonts w:ascii="Palatino" w:hAnsi="Palatino" w:cs="Arial"/>
        </w:rPr>
        <w:t>bit</w:t>
      </w:r>
      <w:r>
        <w:rPr>
          <w:rFonts w:ascii="Palatino" w:hAnsi="Palatino" w:cs="Arial" w:hint="eastAsia"/>
        </w:rPr>
        <w:t>的</w:t>
      </w:r>
      <w:r>
        <w:rPr>
          <w:rFonts w:ascii="Palatino" w:hAnsi="Palatino" w:cs="Arial" w:hint="eastAsia"/>
        </w:rPr>
        <w:t>up-counter</w:t>
      </w:r>
      <w:r>
        <w:rPr>
          <w:rFonts w:ascii="Palatino" w:hAnsi="Palatino" w:cs="Arial" w:hint="eastAsia"/>
        </w:rPr>
        <w:t>的最高位的兩個</w:t>
      </w:r>
      <w:r>
        <w:rPr>
          <w:rFonts w:ascii="Palatino" w:hAnsi="Palatino" w:cs="Arial" w:hint="eastAsia"/>
        </w:rPr>
        <w:t>bit</w:t>
      </w:r>
      <w:r>
        <w:rPr>
          <w:rFonts w:ascii="Palatino" w:hAnsi="Palatino" w:cs="Arial" w:hint="eastAsia"/>
        </w:rPr>
        <w:t>來控制。</w:t>
      </w:r>
    </w:p>
    <w:p w14:paraId="07611A5E" w14:textId="77777777" w:rsidR="00D26EFC" w:rsidRDefault="00D26EFC" w:rsidP="008051E4">
      <w:pPr>
        <w:ind w:left="425"/>
        <w:rPr>
          <w:rFonts w:ascii="Palatino" w:hAnsi="Palatino" w:cs="Arial" w:hint="eastAsia"/>
        </w:rPr>
      </w:pPr>
    </w:p>
    <w:p w14:paraId="703511D1" w14:textId="62E962F5" w:rsidR="00F00854" w:rsidRPr="000F6921" w:rsidRDefault="00F00854" w:rsidP="00F00854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>References</w:t>
      </w:r>
    </w:p>
    <w:p w14:paraId="3EF970E4" w14:textId="77777777" w:rsidR="00F00854" w:rsidRDefault="00F00854" w:rsidP="00F00854">
      <w:pPr>
        <w:rPr>
          <w:rFonts w:ascii="Palatino" w:hAnsi="Palatino" w:cs="Arial"/>
        </w:rPr>
      </w:pPr>
    </w:p>
    <w:p w14:paraId="09B5BE72" w14:textId="482A7F3C" w:rsidR="00DB446D" w:rsidRDefault="00295160" w:rsidP="00295160">
      <w:pPr>
        <w:tabs>
          <w:tab w:val="left" w:pos="426"/>
          <w:tab w:val="left" w:pos="720"/>
        </w:tabs>
        <w:autoSpaceDE w:val="0"/>
        <w:autoSpaceDN w:val="0"/>
        <w:adjustRightInd w:val="0"/>
        <w:ind w:left="426"/>
        <w:rPr>
          <w:rFonts w:ascii="Palatino" w:hAnsi="Palatino" w:cs="Arial"/>
        </w:rPr>
      </w:pPr>
      <w:r>
        <w:rPr>
          <w:rFonts w:ascii="Palatino" w:hAnsi="Palatino" w:cs="Arial" w:hint="eastAsia"/>
        </w:rPr>
        <w:t>上課的講義</w:t>
      </w:r>
    </w:p>
    <w:p w14:paraId="215FFA57" w14:textId="1650A413" w:rsidR="00295160" w:rsidRPr="00295160" w:rsidRDefault="00295160" w:rsidP="00295160">
      <w:pPr>
        <w:rPr>
          <w:rFonts w:ascii="Palatino Linotype" w:hAnsi="Palatino Linotype" w:hint="eastAsia"/>
          <w:b/>
          <w:sz w:val="28"/>
          <w:szCs w:val="28"/>
        </w:rPr>
      </w:pPr>
      <w:r>
        <w:rPr>
          <w:rFonts w:ascii="新細明體" w:hAnsi="新細明體" w:cs="Arial" w:hint="eastAsia"/>
          <w:kern w:val="0"/>
          <w:szCs w:val="24"/>
        </w:rPr>
        <w:t xml:space="preserve">   </w:t>
      </w:r>
      <w:bookmarkStart w:id="0" w:name="_GoBack"/>
      <w:bookmarkEnd w:id="0"/>
      <w:r>
        <w:rPr>
          <w:rFonts w:ascii="新細明體" w:hAnsi="新細明體" w:cs="Arial" w:hint="eastAsia"/>
          <w:kern w:val="0"/>
          <w:szCs w:val="24"/>
        </w:rPr>
        <w:t>《Verilog硬體描述語言數位電路》，鄭信源，儒林圖書公司(2016)。</w:t>
      </w:r>
    </w:p>
    <w:sectPr w:rsidR="00295160" w:rsidRPr="00295160" w:rsidSect="00DB446D">
      <w:headerReference w:type="default" r:id="rId16"/>
      <w:footerReference w:type="default" r:id="rId17"/>
      <w:pgSz w:w="11906" w:h="16838" w:code="9"/>
      <w:pgMar w:top="1302" w:right="851" w:bottom="1418" w:left="1021" w:header="680" w:footer="680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A56737" w14:textId="77777777" w:rsidR="00B44638" w:rsidRDefault="00B44638">
      <w:r>
        <w:separator/>
      </w:r>
    </w:p>
  </w:endnote>
  <w:endnote w:type="continuationSeparator" w:id="0">
    <w:p w14:paraId="06DB69FD" w14:textId="77777777" w:rsidR="00B44638" w:rsidRDefault="00B44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C2A0F3" w14:textId="7A5C5B36" w:rsidR="008051E4" w:rsidRPr="000F6921" w:rsidRDefault="008051E4">
    <w:pPr>
      <w:pStyle w:val="a5"/>
      <w:rPr>
        <w:rFonts w:ascii="Palatino" w:hAnsi="Palatino" w:cs="Arial"/>
      </w:rPr>
    </w:pPr>
    <w:r>
      <w:rPr>
        <w:rFonts w:ascii="Palatino" w:hAnsi="Palatino" w:cs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CB5E5D2" wp14:editId="093E60E4">
              <wp:simplePos x="0" y="0"/>
              <wp:positionH relativeFrom="column">
                <wp:posOffset>0</wp:posOffset>
              </wp:positionH>
              <wp:positionV relativeFrom="paragraph">
                <wp:posOffset>-74930</wp:posOffset>
              </wp:positionV>
              <wp:extent cx="6400800" cy="0"/>
              <wp:effectExtent l="0" t="0" r="0" b="0"/>
              <wp:wrapNone/>
              <wp:docPr id="1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C8B85C" id="Line 2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5.9pt" to="7in,-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" strokeweight="1.5pt"/>
          </w:pict>
        </mc:Fallback>
      </mc:AlternateContent>
    </w:r>
    <w:r w:rsidRPr="000F6921">
      <w:rPr>
        <w:rFonts w:ascii="Palatino" w:hAnsi="Palatino" w:cs="Arial"/>
      </w:rPr>
      <w:t>© Ma, Hsi-Pin, Lab for Reliable Computing (</w:t>
    </w:r>
    <w:proofErr w:type="spellStart"/>
    <w:r w:rsidRPr="000F6921">
      <w:rPr>
        <w:rFonts w:ascii="Palatino" w:hAnsi="Palatino" w:cs="Arial"/>
      </w:rPr>
      <w:t>LaRC</w:t>
    </w:r>
    <w:proofErr w:type="spellEnd"/>
    <w:r w:rsidRPr="000F6921">
      <w:rPr>
        <w:rFonts w:ascii="Palatino" w:hAnsi="Palatino" w:cs="Arial"/>
      </w:rPr>
      <w:t>), EE, NTHU.                                 Spring</w:t>
    </w:r>
    <w:r w:rsidR="00D14865">
      <w:rPr>
        <w:rFonts w:ascii="Palatino" w:hAnsi="Palatino" w:cs="Arial"/>
      </w:rPr>
      <w:t>,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1C407C" w14:textId="77777777" w:rsidR="00B44638" w:rsidRDefault="00B44638">
      <w:r>
        <w:separator/>
      </w:r>
    </w:p>
  </w:footnote>
  <w:footnote w:type="continuationSeparator" w:id="0">
    <w:p w14:paraId="24C797EC" w14:textId="77777777" w:rsidR="00B44638" w:rsidRDefault="00B446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77F07F" w14:textId="5ADB4CBC" w:rsidR="008051E4" w:rsidRPr="000F6921" w:rsidRDefault="008051E4" w:rsidP="00DB446D">
    <w:pPr>
      <w:pStyle w:val="a4"/>
      <w:rPr>
        <w:rFonts w:ascii="Palatino" w:hAnsi="Palatino"/>
      </w:rPr>
    </w:pPr>
    <w:r w:rsidRPr="000F6921">
      <w:rPr>
        <w:rFonts w:ascii="Palatino" w:hAnsi="Palatino"/>
      </w:rPr>
      <w:t>EE22</w:t>
    </w:r>
    <w:r>
      <w:rPr>
        <w:rFonts w:ascii="Palatino" w:hAnsi="Palatino"/>
      </w:rPr>
      <w:t xml:space="preserve">30 Logic Design Lab            </w:t>
    </w:r>
    <w:r w:rsidRPr="000F6921">
      <w:rPr>
        <w:rFonts w:ascii="Palatino" w:hAnsi="Palatino"/>
      </w:rPr>
      <w:t xml:space="preserve">                                                                </w:t>
    </w:r>
    <w:r w:rsidRPr="000F6921">
      <w:rPr>
        <w:rStyle w:val="a6"/>
        <w:rFonts w:ascii="Palatino" w:hAnsi="Palatino"/>
      </w:rPr>
      <w:fldChar w:fldCharType="begin"/>
    </w:r>
    <w:r w:rsidRPr="000F6921">
      <w:rPr>
        <w:rStyle w:val="a6"/>
        <w:rFonts w:ascii="Palatino" w:hAnsi="Palatino"/>
      </w:rPr>
      <w:instrText xml:space="preserve"> PAGE </w:instrText>
    </w:r>
    <w:r w:rsidRPr="000F6921">
      <w:rPr>
        <w:rStyle w:val="a6"/>
        <w:rFonts w:ascii="Palatino" w:hAnsi="Palatino"/>
      </w:rPr>
      <w:fldChar w:fldCharType="separate"/>
    </w:r>
    <w:r w:rsidR="00295160">
      <w:rPr>
        <w:rStyle w:val="a6"/>
        <w:rFonts w:ascii="Palatino" w:hAnsi="Palatino"/>
        <w:noProof/>
      </w:rPr>
      <w:t>9</w:t>
    </w:r>
    <w:r w:rsidRPr="000F6921">
      <w:rPr>
        <w:rStyle w:val="a6"/>
        <w:rFonts w:ascii="Palatino" w:hAnsi="Palatino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7A20E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" w15:restartNumberingAfterBreak="0">
    <w:nsid w:val="03D955E8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" w15:restartNumberingAfterBreak="0">
    <w:nsid w:val="056949F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4" w15:restartNumberingAfterBreak="0">
    <w:nsid w:val="08BB2ED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5" w15:restartNumberingAfterBreak="0">
    <w:nsid w:val="23302DE0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6" w15:restartNumberingAfterBreak="0">
    <w:nsid w:val="2A2E6C1D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7" w15:restartNumberingAfterBreak="0">
    <w:nsid w:val="2D3A4696"/>
    <w:multiLevelType w:val="multilevel"/>
    <w:tmpl w:val="66A4401E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8" w15:restartNumberingAfterBreak="0">
    <w:nsid w:val="2FC01F34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9" w15:restartNumberingAfterBreak="0">
    <w:nsid w:val="33435F0B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0" w15:restartNumberingAfterBreak="0">
    <w:nsid w:val="339E0478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1" w15:restartNumberingAfterBreak="0">
    <w:nsid w:val="375278B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2" w15:restartNumberingAfterBreak="0">
    <w:nsid w:val="388173D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3" w15:restartNumberingAfterBreak="0">
    <w:nsid w:val="3B0607BC"/>
    <w:multiLevelType w:val="hybridMultilevel"/>
    <w:tmpl w:val="CB18FBE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F7D4F1C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5" w15:restartNumberingAfterBreak="0">
    <w:nsid w:val="3F862C2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 w15:restartNumberingAfterBreak="0">
    <w:nsid w:val="512968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528E67E8"/>
    <w:multiLevelType w:val="multilevel"/>
    <w:tmpl w:val="FF841884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8" w15:restartNumberingAfterBreak="0">
    <w:nsid w:val="569A0DEB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9" w15:restartNumberingAfterBreak="0">
    <w:nsid w:val="61D02F6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0" w15:restartNumberingAfterBreak="0">
    <w:nsid w:val="737E7217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1" w15:restartNumberingAfterBreak="0">
    <w:nsid w:val="766673D7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2" w15:restartNumberingAfterBreak="0">
    <w:nsid w:val="793C334A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 w15:restartNumberingAfterBreak="0">
    <w:nsid w:val="7AC775B3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21"/>
  </w:num>
  <w:num w:numId="5">
    <w:abstractNumId w:val="19"/>
  </w:num>
  <w:num w:numId="6">
    <w:abstractNumId w:val="8"/>
  </w:num>
  <w:num w:numId="7">
    <w:abstractNumId w:val="14"/>
  </w:num>
  <w:num w:numId="8">
    <w:abstractNumId w:val="18"/>
  </w:num>
  <w:num w:numId="9">
    <w:abstractNumId w:val="5"/>
  </w:num>
  <w:num w:numId="10">
    <w:abstractNumId w:val="3"/>
  </w:num>
  <w:num w:numId="11">
    <w:abstractNumId w:val="6"/>
  </w:num>
  <w:num w:numId="12">
    <w:abstractNumId w:val="23"/>
  </w:num>
  <w:num w:numId="13">
    <w:abstractNumId w:val="9"/>
  </w:num>
  <w:num w:numId="14">
    <w:abstractNumId w:val="2"/>
  </w:num>
  <w:num w:numId="15">
    <w:abstractNumId w:val="20"/>
  </w:num>
  <w:num w:numId="16">
    <w:abstractNumId w:val="22"/>
  </w:num>
  <w:num w:numId="17">
    <w:abstractNumId w:val="17"/>
  </w:num>
  <w:num w:numId="18">
    <w:abstractNumId w:val="10"/>
  </w:num>
  <w:num w:numId="19">
    <w:abstractNumId w:val="7"/>
  </w:num>
  <w:num w:numId="20">
    <w:abstractNumId w:val="12"/>
  </w:num>
  <w:num w:numId="21">
    <w:abstractNumId w:val="1"/>
  </w:num>
  <w:num w:numId="22">
    <w:abstractNumId w:val="0"/>
  </w:num>
  <w:num w:numId="23">
    <w:abstractNumId w:val="11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80"/>
  <w:drawingGridHorizontalSpacing w:val="120"/>
  <w:drawingGridVerticalSpacing w:val="163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9B6"/>
    <w:rsid w:val="00087104"/>
    <w:rsid w:val="000C71B4"/>
    <w:rsid w:val="00183E06"/>
    <w:rsid w:val="002050D8"/>
    <w:rsid w:val="00205E11"/>
    <w:rsid w:val="002167E5"/>
    <w:rsid w:val="00254581"/>
    <w:rsid w:val="00284F8C"/>
    <w:rsid w:val="00295160"/>
    <w:rsid w:val="002951FA"/>
    <w:rsid w:val="00370888"/>
    <w:rsid w:val="003837EE"/>
    <w:rsid w:val="0041574D"/>
    <w:rsid w:val="00455DAD"/>
    <w:rsid w:val="004749B6"/>
    <w:rsid w:val="004E5838"/>
    <w:rsid w:val="0052291A"/>
    <w:rsid w:val="005A529A"/>
    <w:rsid w:val="005F0E57"/>
    <w:rsid w:val="00623FBC"/>
    <w:rsid w:val="00642E48"/>
    <w:rsid w:val="00666931"/>
    <w:rsid w:val="006C7EC1"/>
    <w:rsid w:val="006D0D1A"/>
    <w:rsid w:val="006F38D7"/>
    <w:rsid w:val="0070410A"/>
    <w:rsid w:val="00704E5A"/>
    <w:rsid w:val="00737C6B"/>
    <w:rsid w:val="00775E5E"/>
    <w:rsid w:val="00796466"/>
    <w:rsid w:val="007B075F"/>
    <w:rsid w:val="007B577C"/>
    <w:rsid w:val="007E6648"/>
    <w:rsid w:val="008051E4"/>
    <w:rsid w:val="0084305F"/>
    <w:rsid w:val="008C3E3D"/>
    <w:rsid w:val="008C76EE"/>
    <w:rsid w:val="008D1FED"/>
    <w:rsid w:val="00945A36"/>
    <w:rsid w:val="009E1217"/>
    <w:rsid w:val="009F1CE8"/>
    <w:rsid w:val="009F4832"/>
    <w:rsid w:val="00AB7416"/>
    <w:rsid w:val="00AC2764"/>
    <w:rsid w:val="00AF0531"/>
    <w:rsid w:val="00B05CB6"/>
    <w:rsid w:val="00B44638"/>
    <w:rsid w:val="00BA6E09"/>
    <w:rsid w:val="00BE3F34"/>
    <w:rsid w:val="00BF68CD"/>
    <w:rsid w:val="00C363FF"/>
    <w:rsid w:val="00C76E99"/>
    <w:rsid w:val="00CD322B"/>
    <w:rsid w:val="00D14865"/>
    <w:rsid w:val="00D16585"/>
    <w:rsid w:val="00D26EFC"/>
    <w:rsid w:val="00D279D7"/>
    <w:rsid w:val="00D66E99"/>
    <w:rsid w:val="00D83E17"/>
    <w:rsid w:val="00D85184"/>
    <w:rsid w:val="00DA49D4"/>
    <w:rsid w:val="00DB2779"/>
    <w:rsid w:val="00DB446D"/>
    <w:rsid w:val="00DF7C7A"/>
    <w:rsid w:val="00E77174"/>
    <w:rsid w:val="00EB5B77"/>
    <w:rsid w:val="00EE0539"/>
    <w:rsid w:val="00F00854"/>
    <w:rsid w:val="00F51833"/>
    <w:rsid w:val="00F613F2"/>
    <w:rsid w:val="00FA43DC"/>
    <w:rsid w:val="00FC0128"/>
    <w:rsid w:val="00FD380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49532B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lang w:eastAsia="zh-TW"/>
    </w:rPr>
  </w:style>
  <w:style w:type="paragraph" w:styleId="1">
    <w:name w:val="heading 1"/>
    <w:basedOn w:val="a"/>
    <w:next w:val="a"/>
    <w:autoRedefine/>
    <w:qFormat/>
    <w:pPr>
      <w:keepNext/>
      <w:spacing w:before="180" w:after="180"/>
      <w:ind w:right="113"/>
      <w:jc w:val="both"/>
      <w:outlineLvl w:val="0"/>
    </w:pPr>
    <w:rPr>
      <w:rFonts w:eastAsia="標楷體"/>
      <w:b/>
      <w:kern w:val="52"/>
      <w:sz w:val="40"/>
    </w:rPr>
  </w:style>
  <w:style w:type="paragraph" w:styleId="2">
    <w:name w:val="heading 2"/>
    <w:basedOn w:val="a"/>
    <w:next w:val="a0"/>
    <w:autoRedefine/>
    <w:qFormat/>
    <w:pPr>
      <w:keepNext/>
      <w:tabs>
        <w:tab w:val="left" w:pos="5040"/>
      </w:tabs>
      <w:adjustRightInd w:val="0"/>
      <w:spacing w:before="120" w:after="120"/>
      <w:ind w:left="113" w:right="113" w:hanging="113"/>
      <w:textAlignment w:val="baseline"/>
      <w:outlineLvl w:val="1"/>
    </w:pPr>
    <w:rPr>
      <w:rFonts w:eastAsia="標楷體"/>
      <w:b/>
      <w:kern w:val="0"/>
      <w:sz w:val="32"/>
    </w:rPr>
  </w:style>
  <w:style w:type="paragraph" w:styleId="3">
    <w:name w:val="heading 3"/>
    <w:basedOn w:val="a"/>
    <w:next w:val="a0"/>
    <w:qFormat/>
    <w:pPr>
      <w:keepNext/>
      <w:spacing w:before="120" w:after="120"/>
      <w:ind w:left="113" w:right="113"/>
      <w:jc w:val="both"/>
      <w:outlineLvl w:val="2"/>
    </w:pPr>
    <w:rPr>
      <w:rFonts w:eastAsia="標楷體"/>
      <w:b/>
      <w:sz w:val="28"/>
    </w:rPr>
  </w:style>
  <w:style w:type="paragraph" w:styleId="4">
    <w:name w:val="heading 4"/>
    <w:basedOn w:val="a"/>
    <w:next w:val="a0"/>
    <w:qFormat/>
    <w:pPr>
      <w:keepNext/>
      <w:ind w:left="470" w:right="113" w:hanging="357"/>
      <w:jc w:val="both"/>
      <w:outlineLvl w:val="3"/>
    </w:pPr>
    <w:rPr>
      <w:rFonts w:eastAsia="標楷體"/>
      <w:b/>
      <w:sz w:val="40"/>
    </w:rPr>
  </w:style>
  <w:style w:type="paragraph" w:styleId="5">
    <w:name w:val="heading 5"/>
    <w:basedOn w:val="a"/>
    <w:next w:val="a0"/>
    <w:qFormat/>
    <w:pPr>
      <w:keepNext/>
      <w:ind w:left="360" w:right="113"/>
      <w:jc w:val="both"/>
      <w:outlineLvl w:val="4"/>
    </w:pPr>
    <w:rPr>
      <w:rFonts w:eastAsia="標楷體"/>
      <w:b/>
      <w:sz w:val="40"/>
    </w:rPr>
  </w:style>
  <w:style w:type="paragraph" w:styleId="6">
    <w:name w:val="heading 6"/>
    <w:basedOn w:val="a"/>
    <w:next w:val="a"/>
    <w:qFormat/>
    <w:pPr>
      <w:keepNext/>
      <w:outlineLvl w:val="5"/>
    </w:pPr>
    <w:rPr>
      <w:b/>
      <w:bCs/>
    </w:rPr>
  </w:style>
  <w:style w:type="paragraph" w:styleId="7">
    <w:name w:val="heading 7"/>
    <w:basedOn w:val="a"/>
    <w:next w:val="a0"/>
    <w:qFormat/>
    <w:pPr>
      <w:keepNext/>
      <w:outlineLvl w:val="6"/>
    </w:pPr>
    <w:rPr>
      <w:kern w:val="0"/>
      <w:sz w:val="32"/>
    </w:rPr>
  </w:style>
  <w:style w:type="paragraph" w:styleId="8">
    <w:name w:val="heading 8"/>
    <w:basedOn w:val="a"/>
    <w:next w:val="a0"/>
    <w:qFormat/>
    <w:pPr>
      <w:keepNext/>
      <w:autoSpaceDE w:val="0"/>
      <w:autoSpaceDN w:val="0"/>
      <w:adjustRightInd w:val="0"/>
      <w:jc w:val="both"/>
      <w:outlineLvl w:val="7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20">
    <w:name w:val="目錄2"/>
    <w:basedOn w:val="a"/>
    <w:pPr>
      <w:adjustRightInd w:val="0"/>
      <w:spacing w:before="60"/>
      <w:ind w:left="3686"/>
      <w:textAlignment w:val="baseline"/>
    </w:pPr>
    <w:rPr>
      <w:rFonts w:ascii="細明體" w:eastAsia="細明體"/>
      <w:b/>
      <w:color w:val="000000"/>
      <w:kern w:val="0"/>
    </w:rPr>
  </w:style>
  <w:style w:type="paragraph" w:customStyle="1" w:styleId="10">
    <w:name w:val="內文1"/>
    <w:basedOn w:val="a"/>
    <w:pPr>
      <w:jc w:val="center"/>
    </w:pPr>
    <w:rPr>
      <w:rFonts w:ascii="細明體" w:eastAsia="細明體"/>
      <w:b/>
      <w:sz w:val="36"/>
    </w:rPr>
  </w:style>
  <w:style w:type="paragraph" w:customStyle="1" w:styleId="40">
    <w:name w:val="內文4"/>
    <w:basedOn w:val="a"/>
    <w:pPr>
      <w:ind w:firstLine="1800"/>
      <w:jc w:val="both"/>
    </w:pPr>
    <w:rPr>
      <w:rFonts w:ascii="細明體" w:eastAsia="細明體"/>
      <w:b/>
      <w:sz w:val="28"/>
    </w:rPr>
  </w:style>
  <w:style w:type="character" w:styleId="a6">
    <w:name w:val="page number"/>
    <w:basedOn w:val="a1"/>
  </w:style>
  <w:style w:type="paragraph" w:styleId="a0">
    <w:name w:val="Normal Indent"/>
    <w:basedOn w:val="a"/>
    <w:pPr>
      <w:ind w:left="480" w:right="113"/>
      <w:jc w:val="both"/>
    </w:pPr>
    <w:rPr>
      <w:rFonts w:eastAsia="標楷體"/>
    </w:rPr>
  </w:style>
  <w:style w:type="paragraph" w:styleId="a7">
    <w:name w:val="Date"/>
    <w:basedOn w:val="a"/>
    <w:next w:val="a"/>
    <w:pPr>
      <w:ind w:left="113" w:right="113"/>
      <w:jc w:val="right"/>
    </w:pPr>
    <w:rPr>
      <w:rFonts w:ascii="標楷體" w:eastAsia="標楷體"/>
      <w:sz w:val="32"/>
    </w:rPr>
  </w:style>
  <w:style w:type="character" w:styleId="a8">
    <w:name w:val="Hyperlink"/>
    <w:basedOn w:val="a1"/>
    <w:rPr>
      <w:color w:val="0000FF"/>
      <w:u w:val="single"/>
    </w:rPr>
  </w:style>
  <w:style w:type="paragraph" w:styleId="a9">
    <w:name w:val="Document Map"/>
    <w:basedOn w:val="a"/>
    <w:semiHidden/>
    <w:pPr>
      <w:shd w:val="clear" w:color="auto" w:fill="000080"/>
      <w:ind w:left="113" w:right="113"/>
      <w:jc w:val="both"/>
    </w:pPr>
    <w:rPr>
      <w:rFonts w:ascii="Arial" w:eastAsia="標楷體" w:hAnsi="Arial"/>
    </w:rPr>
  </w:style>
  <w:style w:type="paragraph" w:customStyle="1" w:styleId="11">
    <w:name w:val="1."/>
    <w:basedOn w:val="a"/>
    <w:pPr>
      <w:adjustRightInd w:val="0"/>
      <w:spacing w:line="510" w:lineRule="atLeast"/>
      <w:ind w:left="1358" w:right="851" w:hanging="507"/>
      <w:jc w:val="both"/>
      <w:textAlignment w:val="baseline"/>
    </w:pPr>
    <w:rPr>
      <w:rFonts w:eastAsia="標楷體"/>
      <w:kern w:val="0"/>
      <w:sz w:val="26"/>
    </w:rPr>
  </w:style>
  <w:style w:type="paragraph" w:customStyle="1" w:styleId="110">
    <w:name w:val="1.1"/>
    <w:basedOn w:val="a"/>
    <w:pPr>
      <w:adjustRightInd w:val="0"/>
      <w:spacing w:line="510" w:lineRule="atLeast"/>
      <w:ind w:left="1980" w:right="851" w:hanging="622"/>
      <w:jc w:val="both"/>
      <w:textAlignment w:val="baseline"/>
    </w:pPr>
    <w:rPr>
      <w:rFonts w:eastAsia="標楷體"/>
      <w:kern w:val="0"/>
      <w:sz w:val="26"/>
    </w:rPr>
  </w:style>
  <w:style w:type="paragraph" w:styleId="aa">
    <w:name w:val="Body Text Indent"/>
    <w:basedOn w:val="a"/>
    <w:pPr>
      <w:ind w:firstLine="482"/>
      <w:jc w:val="both"/>
    </w:pPr>
    <w:rPr>
      <w:rFonts w:eastAsia="標楷體"/>
    </w:rPr>
  </w:style>
  <w:style w:type="paragraph" w:styleId="ab">
    <w:name w:val="Title"/>
    <w:basedOn w:val="a"/>
    <w:qFormat/>
    <w:pPr>
      <w:adjustRightInd w:val="0"/>
      <w:spacing w:after="240" w:line="510" w:lineRule="atLeast"/>
      <w:ind w:left="113" w:right="113"/>
      <w:jc w:val="center"/>
    </w:pPr>
    <w:rPr>
      <w:rFonts w:eastAsia="標楷體"/>
      <w:kern w:val="0"/>
      <w:sz w:val="40"/>
    </w:rPr>
  </w:style>
  <w:style w:type="paragraph" w:customStyle="1" w:styleId="21">
    <w:name w:val="2."/>
    <w:basedOn w:val="a"/>
    <w:pPr>
      <w:adjustRightInd w:val="0"/>
      <w:spacing w:line="510" w:lineRule="atLeast"/>
      <w:ind w:left="1900" w:right="1361" w:firstLine="488"/>
      <w:jc w:val="both"/>
    </w:pPr>
    <w:rPr>
      <w:rFonts w:eastAsia="標楷體"/>
      <w:kern w:val="0"/>
      <w:sz w:val="26"/>
    </w:rPr>
  </w:style>
  <w:style w:type="character" w:styleId="ac">
    <w:name w:val="FollowedHyperlink"/>
    <w:basedOn w:val="a1"/>
    <w:rPr>
      <w:color w:val="800080"/>
      <w:u w:val="single"/>
    </w:rPr>
  </w:style>
  <w:style w:type="paragraph" w:styleId="Web">
    <w:name w:val="Normal (Web)"/>
    <w:basedOn w:val="a"/>
    <w:pPr>
      <w:widowControl/>
      <w:spacing w:before="100" w:after="100"/>
      <w:ind w:left="113" w:right="113"/>
      <w:jc w:val="both"/>
    </w:pPr>
    <w:rPr>
      <w:rFonts w:ascii="新細明體" w:eastAsia="標楷體"/>
      <w:kern w:val="0"/>
    </w:rPr>
  </w:style>
  <w:style w:type="paragraph" w:styleId="ad">
    <w:name w:val="annotation text"/>
    <w:basedOn w:val="a"/>
    <w:semiHidden/>
    <w:pPr>
      <w:autoSpaceDE w:val="0"/>
      <w:autoSpaceDN w:val="0"/>
      <w:adjustRightInd w:val="0"/>
      <w:spacing w:after="120"/>
      <w:ind w:left="113" w:right="113"/>
      <w:jc w:val="both"/>
    </w:pPr>
    <w:rPr>
      <w:rFonts w:ascii="標楷體" w:eastAsia="標楷體"/>
      <w:kern w:val="0"/>
    </w:rPr>
  </w:style>
  <w:style w:type="paragraph" w:customStyle="1" w:styleId="111">
    <w:name w:val="1.(1)"/>
    <w:basedOn w:val="a"/>
    <w:pPr>
      <w:adjustRightInd w:val="0"/>
      <w:spacing w:line="510" w:lineRule="atLeast"/>
      <w:ind w:left="2240" w:right="1361" w:hanging="369"/>
      <w:jc w:val="both"/>
    </w:pPr>
    <w:rPr>
      <w:rFonts w:eastAsia="標楷體"/>
      <w:kern w:val="0"/>
      <w:sz w:val="26"/>
    </w:rPr>
  </w:style>
  <w:style w:type="paragraph" w:styleId="ae">
    <w:name w:val="caption"/>
    <w:basedOn w:val="a"/>
    <w:next w:val="a"/>
    <w:qFormat/>
    <w:pPr>
      <w:adjustRightInd w:val="0"/>
      <w:spacing w:before="120"/>
      <w:ind w:left="113" w:right="113"/>
      <w:jc w:val="both"/>
      <w:textAlignment w:val="baseline"/>
    </w:pPr>
    <w:rPr>
      <w:rFonts w:eastAsia="標楷體"/>
      <w:kern w:val="0"/>
    </w:rPr>
  </w:style>
  <w:style w:type="paragraph" w:styleId="af">
    <w:name w:val="Plain Text"/>
    <w:basedOn w:val="a"/>
    <w:pPr>
      <w:ind w:left="113" w:right="113"/>
      <w:jc w:val="both"/>
    </w:pPr>
    <w:rPr>
      <w:rFonts w:eastAsia="標楷體"/>
    </w:rPr>
  </w:style>
  <w:style w:type="paragraph" w:styleId="12">
    <w:name w:val="toc 1"/>
    <w:basedOn w:val="a"/>
    <w:next w:val="a"/>
    <w:autoRedefine/>
    <w:semiHidden/>
    <w:pPr>
      <w:spacing w:before="120" w:after="120"/>
    </w:pPr>
    <w:rPr>
      <w:b/>
      <w:caps/>
      <w:sz w:val="20"/>
    </w:rPr>
  </w:style>
  <w:style w:type="paragraph" w:styleId="22">
    <w:name w:val="toc 2"/>
    <w:basedOn w:val="a"/>
    <w:next w:val="a"/>
    <w:autoRedefine/>
    <w:semiHidden/>
    <w:pPr>
      <w:ind w:left="240"/>
    </w:pPr>
    <w:rPr>
      <w:smallCaps/>
      <w:sz w:val="20"/>
    </w:rPr>
  </w:style>
  <w:style w:type="paragraph" w:styleId="30">
    <w:name w:val="toc 3"/>
    <w:basedOn w:val="a"/>
    <w:next w:val="a"/>
    <w:autoRedefine/>
    <w:semiHidden/>
    <w:pPr>
      <w:ind w:left="480"/>
    </w:pPr>
    <w:rPr>
      <w:i/>
      <w:sz w:val="20"/>
    </w:rPr>
  </w:style>
  <w:style w:type="paragraph" w:styleId="41">
    <w:name w:val="toc 4"/>
    <w:basedOn w:val="a"/>
    <w:next w:val="a"/>
    <w:autoRedefine/>
    <w:semiHidden/>
    <w:pPr>
      <w:ind w:left="720"/>
    </w:pPr>
    <w:rPr>
      <w:sz w:val="18"/>
    </w:rPr>
  </w:style>
  <w:style w:type="paragraph" w:styleId="50">
    <w:name w:val="toc 5"/>
    <w:basedOn w:val="a"/>
    <w:next w:val="a"/>
    <w:autoRedefine/>
    <w:semiHidden/>
    <w:pPr>
      <w:ind w:left="960"/>
    </w:pPr>
    <w:rPr>
      <w:sz w:val="18"/>
    </w:rPr>
  </w:style>
  <w:style w:type="paragraph" w:styleId="60">
    <w:name w:val="toc 6"/>
    <w:basedOn w:val="a"/>
    <w:next w:val="a"/>
    <w:autoRedefine/>
    <w:semiHidden/>
    <w:pPr>
      <w:ind w:left="1200"/>
    </w:pPr>
    <w:rPr>
      <w:sz w:val="18"/>
    </w:rPr>
  </w:style>
  <w:style w:type="paragraph" w:styleId="70">
    <w:name w:val="toc 7"/>
    <w:basedOn w:val="a"/>
    <w:next w:val="a"/>
    <w:autoRedefine/>
    <w:semiHidden/>
    <w:pPr>
      <w:ind w:left="1440"/>
    </w:pPr>
    <w:rPr>
      <w:sz w:val="18"/>
    </w:rPr>
  </w:style>
  <w:style w:type="paragraph" w:styleId="80">
    <w:name w:val="toc 8"/>
    <w:basedOn w:val="a"/>
    <w:next w:val="a"/>
    <w:autoRedefine/>
    <w:semiHidden/>
    <w:pPr>
      <w:ind w:left="1680"/>
    </w:pPr>
    <w:rPr>
      <w:sz w:val="18"/>
    </w:rPr>
  </w:style>
  <w:style w:type="paragraph" w:styleId="9">
    <w:name w:val="toc 9"/>
    <w:basedOn w:val="a"/>
    <w:next w:val="a"/>
    <w:autoRedefine/>
    <w:semiHidden/>
    <w:pPr>
      <w:ind w:left="1920"/>
    </w:pPr>
    <w:rPr>
      <w:sz w:val="18"/>
    </w:rPr>
  </w:style>
  <w:style w:type="character" w:styleId="af0">
    <w:name w:val="annotation reference"/>
    <w:basedOn w:val="a1"/>
    <w:semiHidden/>
    <w:rPr>
      <w:sz w:val="18"/>
    </w:rPr>
  </w:style>
  <w:style w:type="paragraph" w:styleId="af1">
    <w:name w:val="Body Text"/>
    <w:basedOn w:val="a"/>
    <w:pPr>
      <w:jc w:val="center"/>
    </w:pPr>
    <w:rPr>
      <w:sz w:val="32"/>
    </w:rPr>
  </w:style>
  <w:style w:type="table" w:styleId="af2">
    <w:name w:val="Table Grid"/>
    <w:basedOn w:val="a2"/>
    <w:rsid w:val="005A4242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1"/>
    <w:qFormat/>
    <w:rsid w:val="00FE51B9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BA6E09"/>
    <w:rPr>
      <w:rFonts w:ascii="Lucida Grande" w:hAnsi="Lucida Grande" w:cs="Lucida Grande"/>
      <w:sz w:val="18"/>
      <w:szCs w:val="18"/>
    </w:rPr>
  </w:style>
  <w:style w:type="character" w:customStyle="1" w:styleId="af5">
    <w:name w:val="註解方塊文字 字元"/>
    <w:basedOn w:val="a1"/>
    <w:link w:val="af4"/>
    <w:uiPriority w:val="99"/>
    <w:semiHidden/>
    <w:rsid w:val="00BA6E09"/>
    <w:rPr>
      <w:rFonts w:ascii="Lucida Grande" w:hAnsi="Lucida Grande" w:cs="Lucida Grande"/>
      <w:kern w:val="2"/>
      <w:sz w:val="18"/>
      <w:szCs w:val="18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p\Application%20Data\Microsoft\Templates\ITRI_CC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ITRI_CCL.dot</Template>
  <TotalTime>160</TotalTime>
  <Pages>9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ITRI-CCL</Company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Hsi-Pin Ma</dc:creator>
  <cp:keywords/>
  <dc:description/>
  <cp:lastModifiedBy>USER</cp:lastModifiedBy>
  <cp:revision>12</cp:revision>
  <cp:lastPrinted>2007-02-24T05:31:00Z</cp:lastPrinted>
  <dcterms:created xsi:type="dcterms:W3CDTF">2018-04-01T15:11:00Z</dcterms:created>
  <dcterms:modified xsi:type="dcterms:W3CDTF">2018-04-01T18:06:00Z</dcterms:modified>
</cp:coreProperties>
</file>